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2E3E3"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45544B3" wp14:editId="654D32EE">
            <wp:extent cx="3086099" cy="5486400"/>
            <wp:effectExtent l="0" t="0" r="63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086099" cy="5486400"/>
                    </a:xfrm>
                    <a:prstGeom prst="rect">
                      <a:avLst/>
                    </a:prstGeom>
                    <a:noFill/>
                    <a:ln w="254000" cap="rnd">
                      <a:noFill/>
                    </a:ln>
                    <a:effectLst/>
                  </pic:spPr>
                </pic:pic>
              </a:graphicData>
            </a:graphic>
          </wp:inline>
        </w:drawing>
      </w:r>
    </w:p>
    <w:bookmarkEnd w:id="0"/>
    <w:bookmarkEnd w:id="1"/>
    <w:bookmarkEnd w:id="2"/>
    <w:bookmarkEnd w:id="3"/>
    <w:bookmarkEnd w:id="4"/>
    <w:p w14:paraId="236D6771" w14:textId="04081705" w:rsidR="00C6554A" w:rsidRDefault="00BF22AF" w:rsidP="00C6554A">
      <w:pPr>
        <w:pStyle w:val="Title"/>
      </w:pPr>
      <w:r>
        <w:t>BATCHMAN</w:t>
      </w:r>
    </w:p>
    <w:p w14:paraId="37261AB7" w14:textId="5591BDAF" w:rsidR="00C6554A" w:rsidRPr="00D5413C" w:rsidRDefault="00BF22AF" w:rsidP="00C6554A">
      <w:pPr>
        <w:pStyle w:val="Subtitle"/>
      </w:pPr>
      <w:r>
        <w:t>A batch file report</w:t>
      </w:r>
      <w:r w:rsidR="00E65B23">
        <w:t xml:space="preserve"> and user manual</w:t>
      </w:r>
    </w:p>
    <w:p w14:paraId="4BDBAEF4" w14:textId="741740C7" w:rsidR="00C6554A" w:rsidRDefault="00BF22AF" w:rsidP="00C6554A">
      <w:pPr>
        <w:pStyle w:val="ContactInfo"/>
      </w:pPr>
      <w:r>
        <w:t>Sofia Mazloum</w:t>
      </w:r>
      <w:r>
        <w:tab/>
      </w:r>
      <w:r w:rsidR="00C6554A">
        <w:t xml:space="preserve"> | </w:t>
      </w:r>
      <w:r>
        <w:t>Operating Systems | ITfuc-18</w:t>
      </w:r>
      <w:r w:rsidR="00C6554A">
        <w:t xml:space="preserve"> |</w:t>
      </w:r>
      <w:r w:rsidR="00C6554A" w:rsidRPr="00D5413C">
        <w:t xml:space="preserve"> </w:t>
      </w:r>
      <w:r>
        <w:t>May 16, 2019</w:t>
      </w:r>
      <w:r w:rsidR="00C6554A">
        <w:br w:type="page"/>
      </w:r>
    </w:p>
    <w:p w14:paraId="45D3A3A0" w14:textId="3CDBFCCC" w:rsidR="00C6554A" w:rsidRDefault="00E65B23" w:rsidP="00C6554A">
      <w:pPr>
        <w:pStyle w:val="Heading1"/>
      </w:pPr>
      <w:r>
        <w:lastRenderedPageBreak/>
        <w:t>BATCHMAN: THE ESSENCE</w:t>
      </w:r>
    </w:p>
    <w:p w14:paraId="20CABBDC" w14:textId="09C32F95" w:rsidR="00C6554A" w:rsidRDefault="00E65B23" w:rsidP="00E65B23">
      <w:proofErr w:type="spellStart"/>
      <w:r w:rsidRPr="00E65B23">
        <w:rPr>
          <w:i/>
        </w:rPr>
        <w:t>Batch</w:t>
      </w:r>
      <w:r w:rsidR="00175F48">
        <w:rPr>
          <w:i/>
        </w:rPr>
        <w:t>M</w:t>
      </w:r>
      <w:r w:rsidRPr="00E65B23">
        <w:rPr>
          <w:i/>
        </w:rPr>
        <w:t>an</w:t>
      </w:r>
      <w:proofErr w:type="spellEnd"/>
      <w:r>
        <w:t xml:space="preserve"> is a project written using the CLI or the Command Line Interface of Windows OS. It is essentially supposed to be a small project with a few functionalities for usability and to heed boredom (in an easy way).</w:t>
      </w:r>
      <w:r w:rsidR="00175F48">
        <w:t xml:space="preserve"> The interface is very clean and easy to read and understand.</w:t>
      </w:r>
    </w:p>
    <w:p w14:paraId="527BECC0" w14:textId="77777777" w:rsidR="00A57D8A" w:rsidRDefault="00A57D8A" w:rsidP="00E65B23"/>
    <w:p w14:paraId="025A0EFC" w14:textId="136904D2" w:rsidR="00E65B23" w:rsidRDefault="00E65B23" w:rsidP="00E65B23">
      <w:pPr>
        <w:pStyle w:val="Heading2"/>
      </w:pPr>
      <w:r>
        <w:t>Its features</w:t>
      </w:r>
    </w:p>
    <w:p w14:paraId="3EEAB771" w14:textId="4823DDD7" w:rsidR="00E65B23" w:rsidRDefault="00E65B23" w:rsidP="00E65B23">
      <w:pPr>
        <w:pStyle w:val="ListBullet"/>
      </w:pPr>
      <w:r>
        <w:t>Directory menu</w:t>
      </w:r>
    </w:p>
    <w:p w14:paraId="32CA2256" w14:textId="460BCEC9" w:rsidR="00E65B23" w:rsidRDefault="00A57D8A" w:rsidP="00E65B23">
      <w:pPr>
        <w:pStyle w:val="ListBullet"/>
      </w:pPr>
      <w:r>
        <w:t>Simple C</w:t>
      </w:r>
      <w:r w:rsidR="00E65B23">
        <w:t>alculator</w:t>
      </w:r>
    </w:p>
    <w:p w14:paraId="1E9DFE32" w14:textId="57E4B75C" w:rsidR="00E65B23" w:rsidRDefault="00E65B23" w:rsidP="00E65B23">
      <w:pPr>
        <w:pStyle w:val="ListBullet"/>
      </w:pPr>
      <w:r>
        <w:t>Old school games</w:t>
      </w:r>
    </w:p>
    <w:p w14:paraId="7C5B200E" w14:textId="5EE5A966" w:rsidR="00E65B23" w:rsidRDefault="00A57D8A" w:rsidP="00E65B23">
      <w:pPr>
        <w:pStyle w:val="ListBullet"/>
      </w:pPr>
      <w:r>
        <w:t>Web browser</w:t>
      </w:r>
    </w:p>
    <w:p w14:paraId="2BA08C3E" w14:textId="763851B0" w:rsidR="00A57D8A" w:rsidRDefault="00A57D8A" w:rsidP="00E65B23">
      <w:pPr>
        <w:pStyle w:val="ListBullet"/>
      </w:pPr>
      <w:r>
        <w:t>IP address information</w:t>
      </w:r>
    </w:p>
    <w:p w14:paraId="69A2C678" w14:textId="69F5F4B3" w:rsidR="00A57D8A" w:rsidRDefault="00A57D8A" w:rsidP="00E65B23">
      <w:pPr>
        <w:pStyle w:val="ListBullet"/>
      </w:pPr>
      <w:r>
        <w:t>Theme music player</w:t>
      </w:r>
    </w:p>
    <w:p w14:paraId="6836C352" w14:textId="77777777" w:rsidR="00175F48" w:rsidRDefault="00175F48" w:rsidP="00A57D8A">
      <w:pPr>
        <w:pStyle w:val="Heading2"/>
      </w:pPr>
    </w:p>
    <w:p w14:paraId="19BFC30A" w14:textId="0870BE07" w:rsidR="00A57D8A" w:rsidRPr="00E65B23" w:rsidRDefault="00A57D8A" w:rsidP="00A57D8A">
      <w:pPr>
        <w:pStyle w:val="Heading2"/>
      </w:pPr>
      <w:r>
        <w:t>introduction</w:t>
      </w:r>
    </w:p>
    <w:p w14:paraId="52B651CC" w14:textId="7F0F3D5F" w:rsidR="00175F48" w:rsidRDefault="00175F48" w:rsidP="00175F48">
      <w:r>
        <w:rPr>
          <w:noProof/>
        </w:rPr>
        <w:drawing>
          <wp:anchor distT="0" distB="0" distL="114300" distR="114300" simplePos="0" relativeHeight="251658240" behindDoc="1" locked="0" layoutInCell="1" allowOverlap="1" wp14:anchorId="40F3C88F" wp14:editId="16206470">
            <wp:simplePos x="0" y="0"/>
            <wp:positionH relativeFrom="margin">
              <wp:align>center</wp:align>
            </wp:positionH>
            <wp:positionV relativeFrom="paragraph">
              <wp:posOffset>781050</wp:posOffset>
            </wp:positionV>
            <wp:extent cx="4485640" cy="30435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5640" cy="3043555"/>
                    </a:xfrm>
                    <a:prstGeom prst="rect">
                      <a:avLst/>
                    </a:prstGeom>
                  </pic:spPr>
                </pic:pic>
              </a:graphicData>
            </a:graphic>
            <wp14:sizeRelH relativeFrom="margin">
              <wp14:pctWidth>0</wp14:pctWidth>
            </wp14:sizeRelH>
            <wp14:sizeRelV relativeFrom="margin">
              <wp14:pctHeight>0</wp14:pctHeight>
            </wp14:sizeRelV>
          </wp:anchor>
        </w:drawing>
      </w:r>
      <w:r w:rsidR="00E65B23">
        <w:t xml:space="preserve">The batch file </w:t>
      </w:r>
      <w:proofErr w:type="gramStart"/>
      <w:r w:rsidR="00E65B23">
        <w:t>opens up</w:t>
      </w:r>
      <w:proofErr w:type="gramEnd"/>
      <w:r w:rsidR="00E65B23">
        <w:t xml:space="preserve"> with a nice flesh white tone background and with red text.</w:t>
      </w:r>
      <w:r w:rsidR="00A57D8A">
        <w:t xml:space="preserve"> Within it you can read a list of five options to navigate through, a quit option, </w:t>
      </w:r>
      <w:proofErr w:type="gramStart"/>
      <w:r w:rsidR="00A57D8A">
        <w:t>and also</w:t>
      </w:r>
      <w:proofErr w:type="gramEnd"/>
      <w:r w:rsidR="00A57D8A">
        <w:t xml:space="preserve"> the ability to play theme music (of the project).</w:t>
      </w:r>
    </w:p>
    <w:p w14:paraId="33DE4CD9" w14:textId="581C5A05" w:rsidR="00A57D8A" w:rsidRDefault="00A57D8A" w:rsidP="00A57D8A">
      <w:pPr>
        <w:pStyle w:val="Heading2"/>
      </w:pPr>
      <w:r>
        <w:lastRenderedPageBreak/>
        <w:t>Directory menu</w:t>
      </w:r>
    </w:p>
    <w:p w14:paraId="1DD114CA" w14:textId="6D50B9CE" w:rsidR="00A57D8A" w:rsidRDefault="00175F48" w:rsidP="00A57D8A">
      <w:r>
        <w:rPr>
          <w:noProof/>
        </w:rPr>
        <w:drawing>
          <wp:anchor distT="0" distB="0" distL="114300" distR="114300" simplePos="0" relativeHeight="251659264" behindDoc="0" locked="0" layoutInCell="1" allowOverlap="1" wp14:anchorId="17D210B8" wp14:editId="456FFE6C">
            <wp:simplePos x="0" y="0"/>
            <wp:positionH relativeFrom="margin">
              <wp:align>center</wp:align>
            </wp:positionH>
            <wp:positionV relativeFrom="paragraph">
              <wp:posOffset>357505</wp:posOffset>
            </wp:positionV>
            <wp:extent cx="4508500" cy="242125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08500" cy="2421255"/>
                    </a:xfrm>
                    <a:prstGeom prst="rect">
                      <a:avLst/>
                    </a:prstGeom>
                  </pic:spPr>
                </pic:pic>
              </a:graphicData>
            </a:graphic>
            <wp14:sizeRelH relativeFrom="margin">
              <wp14:pctWidth>0</wp14:pctWidth>
            </wp14:sizeRelH>
            <wp14:sizeRelV relativeFrom="margin">
              <wp14:pctHeight>0</wp14:pctHeight>
            </wp14:sizeRelV>
          </wp:anchor>
        </w:drawing>
      </w:r>
      <w:r w:rsidR="00A57D8A">
        <w:t>To open the directory menu, enter [a] or [A] with your keyboard.</w:t>
      </w:r>
    </w:p>
    <w:p w14:paraId="0463F21E" w14:textId="3D2270DE" w:rsidR="00175F48" w:rsidRDefault="00175F48" w:rsidP="00A57D8A"/>
    <w:p w14:paraId="54318F45" w14:textId="496CFB91" w:rsidR="00175F48" w:rsidRDefault="00A57D8A" w:rsidP="00A57D8A">
      <w:r>
        <w:t xml:space="preserve">Within the directory menu you </w:t>
      </w:r>
      <w:proofErr w:type="gramStart"/>
      <w:r>
        <w:t xml:space="preserve">have the ability </w:t>
      </w:r>
      <w:r w:rsidR="00175F48">
        <w:t>to</w:t>
      </w:r>
      <w:proofErr w:type="gramEnd"/>
      <w:r w:rsidR="00175F48">
        <w:t xml:space="preserve"> do the following:</w:t>
      </w:r>
    </w:p>
    <w:p w14:paraId="74FBCC81" w14:textId="6306FB3F" w:rsidR="00A2449B" w:rsidRDefault="00A2449B" w:rsidP="00A2449B">
      <w:pPr>
        <w:pStyle w:val="ListBullet"/>
      </w:pPr>
      <w:r>
        <w:t>List current directory</w:t>
      </w:r>
    </w:p>
    <w:p w14:paraId="1DE18EA2" w14:textId="7B3C1EEC" w:rsidR="00A2449B" w:rsidRDefault="00A2449B" w:rsidP="00A2449B">
      <w:pPr>
        <w:pStyle w:val="ListBullet"/>
      </w:pPr>
      <w:r>
        <w:t>List files in current directory</w:t>
      </w:r>
    </w:p>
    <w:p w14:paraId="4C7B333A" w14:textId="03D5BFF0" w:rsidR="00A2449B" w:rsidRDefault="00A2449B" w:rsidP="00A2449B">
      <w:pPr>
        <w:pStyle w:val="ListBullet"/>
      </w:pPr>
      <w:r>
        <w:t>Create a new text file</w:t>
      </w:r>
    </w:p>
    <w:p w14:paraId="3A3116E1" w14:textId="3C243E39" w:rsidR="00A2449B" w:rsidRDefault="00A2449B" w:rsidP="00A2449B">
      <w:pPr>
        <w:pStyle w:val="ListBullet"/>
      </w:pPr>
      <w:r>
        <w:t>Create a new folder</w:t>
      </w:r>
    </w:p>
    <w:p w14:paraId="2620CA5F" w14:textId="0F784D4E" w:rsidR="0005650E" w:rsidRPr="0005650E" w:rsidRDefault="0005650E" w:rsidP="0005650E">
      <w:pPr>
        <w:pStyle w:val="ListBullet"/>
        <w:numPr>
          <w:ilvl w:val="0"/>
          <w:numId w:val="0"/>
        </w:numPr>
      </w:pPr>
      <w:r>
        <w:t xml:space="preserve">You also </w:t>
      </w:r>
      <w:proofErr w:type="gramStart"/>
      <w:r>
        <w:t>have the ability to</w:t>
      </w:r>
      <w:proofErr w:type="gramEnd"/>
      <w:r>
        <w:t xml:space="preserve"> go back</w:t>
      </w:r>
      <w:r>
        <w:t xml:space="preserve"> to the main page</w:t>
      </w:r>
      <w:r>
        <w:t>, using [z], or quit, using [q].</w:t>
      </w:r>
    </w:p>
    <w:p w14:paraId="00C6B63F" w14:textId="77777777" w:rsidR="00A2449B" w:rsidRDefault="00A2449B" w:rsidP="00A2449B">
      <w:pPr>
        <w:pStyle w:val="Heading3"/>
      </w:pPr>
    </w:p>
    <w:p w14:paraId="6895C807" w14:textId="05E0165E" w:rsidR="00A2449B" w:rsidRDefault="00A2449B" w:rsidP="00A2449B">
      <w:pPr>
        <w:pStyle w:val="Heading3"/>
      </w:pPr>
      <w:r>
        <w:t>List current directory</w:t>
      </w:r>
    </w:p>
    <w:p w14:paraId="636DF9D0" w14:textId="69D0E604" w:rsidR="00A2449B" w:rsidRPr="00A2449B" w:rsidRDefault="00175F48" w:rsidP="00A2449B">
      <w:pPr>
        <w:pStyle w:val="ListBullet"/>
        <w:numPr>
          <w:ilvl w:val="0"/>
          <w:numId w:val="0"/>
        </w:numPr>
      </w:pPr>
      <w:r>
        <w:rPr>
          <w:noProof/>
        </w:rPr>
        <w:drawing>
          <wp:anchor distT="0" distB="0" distL="114300" distR="114300" simplePos="0" relativeHeight="251660288" behindDoc="0" locked="0" layoutInCell="1" allowOverlap="1" wp14:anchorId="0E118EF1" wp14:editId="0D8A7C92">
            <wp:simplePos x="0" y="0"/>
            <wp:positionH relativeFrom="margin">
              <wp:align>center</wp:align>
            </wp:positionH>
            <wp:positionV relativeFrom="paragraph">
              <wp:posOffset>729615</wp:posOffset>
            </wp:positionV>
            <wp:extent cx="4549775" cy="1686560"/>
            <wp:effectExtent l="0" t="0" r="3175"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9775" cy="1686560"/>
                    </a:xfrm>
                    <a:prstGeom prst="rect">
                      <a:avLst/>
                    </a:prstGeom>
                  </pic:spPr>
                </pic:pic>
              </a:graphicData>
            </a:graphic>
            <wp14:sizeRelH relativeFrom="margin">
              <wp14:pctWidth>0</wp14:pctWidth>
            </wp14:sizeRelH>
            <wp14:sizeRelV relativeFrom="margin">
              <wp14:pctHeight>0</wp14:pctHeight>
            </wp14:sizeRelV>
          </wp:anchor>
        </w:drawing>
      </w:r>
      <w:r w:rsidR="00A2449B">
        <w:t>T</w:t>
      </w:r>
      <w:r w:rsidR="00A2449B" w:rsidRPr="00A2449B">
        <w:t xml:space="preserve">his option allows you to list the current directory that you are working on, or the folder in which the file </w:t>
      </w:r>
      <w:proofErr w:type="spellStart"/>
      <w:r w:rsidR="00A2449B" w:rsidRPr="00A2449B">
        <w:rPr>
          <w:i/>
        </w:rPr>
        <w:t>BatchMan</w:t>
      </w:r>
      <w:proofErr w:type="spellEnd"/>
      <w:r w:rsidR="00A2449B" w:rsidRPr="00A2449B">
        <w:t xml:space="preserve"> was opened. To select this option, enter [a] or [A] with your keyboar</w:t>
      </w:r>
      <w:r w:rsidR="00A2449B">
        <w:t>d.</w:t>
      </w:r>
    </w:p>
    <w:p w14:paraId="5F61D36E" w14:textId="6322F1C2" w:rsidR="00A2449B" w:rsidRDefault="00A2449B" w:rsidP="00A2449B">
      <w:pPr>
        <w:pStyle w:val="Heading3"/>
      </w:pPr>
      <w:r>
        <w:lastRenderedPageBreak/>
        <w:t>List files in current directory</w:t>
      </w:r>
    </w:p>
    <w:p w14:paraId="031AAA84" w14:textId="0083A73A" w:rsidR="00175F48" w:rsidRDefault="00A2449B" w:rsidP="00A2449B">
      <w:pPr>
        <w:pStyle w:val="ListBullet"/>
        <w:numPr>
          <w:ilvl w:val="0"/>
          <w:numId w:val="0"/>
        </w:numPr>
      </w:pPr>
      <w:r>
        <w:rPr>
          <w:noProof/>
        </w:rPr>
        <w:drawing>
          <wp:anchor distT="0" distB="0" distL="114300" distR="114300" simplePos="0" relativeHeight="251661312" behindDoc="0" locked="0" layoutInCell="1" allowOverlap="1" wp14:anchorId="3940D30D" wp14:editId="51BE7BA7">
            <wp:simplePos x="0" y="0"/>
            <wp:positionH relativeFrom="margin">
              <wp:align>center</wp:align>
            </wp:positionH>
            <wp:positionV relativeFrom="paragraph">
              <wp:posOffset>730250</wp:posOffset>
            </wp:positionV>
            <wp:extent cx="4362450" cy="2560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62450" cy="2560320"/>
                    </a:xfrm>
                    <a:prstGeom prst="rect">
                      <a:avLst/>
                    </a:prstGeom>
                  </pic:spPr>
                </pic:pic>
              </a:graphicData>
            </a:graphic>
            <wp14:sizeRelH relativeFrom="margin">
              <wp14:pctWidth>0</wp14:pctWidth>
            </wp14:sizeRelH>
            <wp14:sizeRelV relativeFrom="margin">
              <wp14:pctHeight>0</wp14:pctHeight>
            </wp14:sizeRelV>
          </wp:anchor>
        </w:drawing>
      </w:r>
      <w:r w:rsidR="00175F48">
        <w:t xml:space="preserve">This option allows you to list all the files and folders that exist in the current working directory, or folder in which </w:t>
      </w:r>
      <w:proofErr w:type="spellStart"/>
      <w:r w:rsidR="00175F48">
        <w:rPr>
          <w:i/>
        </w:rPr>
        <w:t>BatchMan</w:t>
      </w:r>
      <w:proofErr w:type="spellEnd"/>
      <w:r w:rsidR="00175F48">
        <w:rPr>
          <w:i/>
        </w:rPr>
        <w:t xml:space="preserve"> </w:t>
      </w:r>
      <w:r w:rsidR="00175F48">
        <w:t>is running. To select this option, enter [b] or [B] with your keyboard.</w:t>
      </w:r>
    </w:p>
    <w:p w14:paraId="73012F16" w14:textId="02F05D33" w:rsidR="00175F48" w:rsidRDefault="00175F48" w:rsidP="00175F48">
      <w:pPr>
        <w:pStyle w:val="ListBullet"/>
        <w:numPr>
          <w:ilvl w:val="0"/>
          <w:numId w:val="0"/>
        </w:numPr>
        <w:ind w:left="720"/>
      </w:pPr>
    </w:p>
    <w:p w14:paraId="6E2A8B7E" w14:textId="1D3DA407" w:rsidR="00A2449B" w:rsidRDefault="00A2449B" w:rsidP="00A2449B">
      <w:pPr>
        <w:pStyle w:val="Heading3"/>
      </w:pPr>
      <w:r>
        <w:t>Create new text file</w:t>
      </w:r>
    </w:p>
    <w:p w14:paraId="6ED6E291" w14:textId="6F54EE5A" w:rsidR="00386A6A" w:rsidRDefault="00A2449B" w:rsidP="00A2449B">
      <w:r>
        <w:t>This option allows you to create a new text file in the current working directory.</w:t>
      </w:r>
    </w:p>
    <w:p w14:paraId="4F0DF398" w14:textId="082E379F" w:rsidR="00A2449B" w:rsidRDefault="00A2449B" w:rsidP="00A2449B">
      <w:r>
        <w:t xml:space="preserve">To create a new text file, you </w:t>
      </w:r>
      <w:r w:rsidR="00386A6A">
        <w:t>will be</w:t>
      </w:r>
      <w:r>
        <w:t xml:space="preserve"> prompted to enter a name for the text file. After entering a name using your keyboard, </w:t>
      </w:r>
      <w:r w:rsidR="00386A6A">
        <w:t>the notepad editor will open and prompt you to create the file. Press [Yes], type whatever you want into your new text file, and finally save and close it to exit.</w:t>
      </w:r>
    </w:p>
    <w:p w14:paraId="687DC789" w14:textId="7F898305" w:rsidR="00386A6A" w:rsidRDefault="00386A6A" w:rsidP="00A2449B">
      <w:r>
        <w:rPr>
          <w:noProof/>
        </w:rPr>
        <w:drawing>
          <wp:anchor distT="0" distB="0" distL="114300" distR="114300" simplePos="0" relativeHeight="251662336" behindDoc="0" locked="0" layoutInCell="1" allowOverlap="1" wp14:anchorId="5CC90A98" wp14:editId="5D44231E">
            <wp:simplePos x="0" y="0"/>
            <wp:positionH relativeFrom="margin">
              <wp:align>center</wp:align>
            </wp:positionH>
            <wp:positionV relativeFrom="paragraph">
              <wp:posOffset>323639</wp:posOffset>
            </wp:positionV>
            <wp:extent cx="4173855" cy="9105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3855" cy="910590"/>
                    </a:xfrm>
                    <a:prstGeom prst="rect">
                      <a:avLst/>
                    </a:prstGeom>
                  </pic:spPr>
                </pic:pic>
              </a:graphicData>
            </a:graphic>
            <wp14:sizeRelH relativeFrom="margin">
              <wp14:pctWidth>0</wp14:pctWidth>
            </wp14:sizeRelH>
            <wp14:sizeRelV relativeFrom="margin">
              <wp14:pctHeight>0</wp14:pctHeight>
            </wp14:sizeRelV>
          </wp:anchor>
        </w:drawing>
      </w:r>
      <w:r>
        <w:t>To select this option, enter [c] or [C] with your keyboard.</w:t>
      </w:r>
    </w:p>
    <w:p w14:paraId="6436B45C" w14:textId="7DC1E27B" w:rsidR="00386A6A" w:rsidRPr="00A2449B" w:rsidRDefault="00386A6A" w:rsidP="00A2449B"/>
    <w:p w14:paraId="75C5D177" w14:textId="48298E21" w:rsidR="00386A6A" w:rsidRDefault="00386A6A" w:rsidP="00A2449B">
      <w:pPr>
        <w:pStyle w:val="Heading3"/>
      </w:pPr>
      <w:r>
        <w:rPr>
          <w:noProof/>
        </w:rPr>
        <w:lastRenderedPageBreak/>
        <w:drawing>
          <wp:anchor distT="0" distB="0" distL="114300" distR="114300" simplePos="0" relativeHeight="251663360" behindDoc="0" locked="0" layoutInCell="1" allowOverlap="1" wp14:anchorId="451BF627" wp14:editId="58BF313A">
            <wp:simplePos x="0" y="0"/>
            <wp:positionH relativeFrom="margin">
              <wp:posOffset>736600</wp:posOffset>
            </wp:positionH>
            <wp:positionV relativeFrom="paragraph">
              <wp:posOffset>0</wp:posOffset>
            </wp:positionV>
            <wp:extent cx="4000500" cy="1746100"/>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0332" cy="1767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85874B6" wp14:editId="0E47CCBA">
            <wp:simplePos x="0" y="0"/>
            <wp:positionH relativeFrom="margin">
              <wp:align>center</wp:align>
            </wp:positionH>
            <wp:positionV relativeFrom="paragraph">
              <wp:posOffset>1993900</wp:posOffset>
            </wp:positionV>
            <wp:extent cx="3949700" cy="17100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9700" cy="1710055"/>
                    </a:xfrm>
                    <a:prstGeom prst="rect">
                      <a:avLst/>
                    </a:prstGeom>
                  </pic:spPr>
                </pic:pic>
              </a:graphicData>
            </a:graphic>
            <wp14:sizeRelH relativeFrom="margin">
              <wp14:pctWidth>0</wp14:pctWidth>
            </wp14:sizeRelH>
            <wp14:sizeRelV relativeFrom="margin">
              <wp14:pctHeight>0</wp14:pctHeight>
            </wp14:sizeRelV>
          </wp:anchor>
        </w:drawing>
      </w:r>
    </w:p>
    <w:p w14:paraId="7BC86EBF" w14:textId="15C8ED64" w:rsidR="00386A6A" w:rsidRPr="00386A6A" w:rsidRDefault="00386A6A" w:rsidP="00386A6A"/>
    <w:p w14:paraId="6F7B870E" w14:textId="7DCDA51A" w:rsidR="00175F48" w:rsidRDefault="00A2449B" w:rsidP="00A2449B">
      <w:pPr>
        <w:pStyle w:val="Heading3"/>
      </w:pPr>
      <w:r>
        <w:t>Create new folder</w:t>
      </w:r>
    </w:p>
    <w:p w14:paraId="3B52DC08" w14:textId="39D053F0" w:rsidR="00A2449B" w:rsidRDefault="00A2449B" w:rsidP="00A2449B">
      <w:r>
        <w:t>This option allows you to create a new folder (or directory) in the current working directory.</w:t>
      </w:r>
    </w:p>
    <w:p w14:paraId="0830FE2D" w14:textId="11342729" w:rsidR="00386A6A" w:rsidRDefault="00386A6A" w:rsidP="00A2449B">
      <w:r>
        <w:t>To create a new folder, you will be prompted to enter a name for the new folder. After entering a name using your keyboard, a new folder will have been created using the name inputted. You can check this by listing the files and folders in the current directory to verify its creation.</w:t>
      </w:r>
    </w:p>
    <w:p w14:paraId="18CF0698" w14:textId="29C77EC5" w:rsidR="00386A6A" w:rsidRDefault="0005650E" w:rsidP="00A2449B">
      <w:r>
        <w:rPr>
          <w:noProof/>
        </w:rPr>
        <w:drawing>
          <wp:anchor distT="0" distB="0" distL="114300" distR="114300" simplePos="0" relativeHeight="251665408" behindDoc="1" locked="0" layoutInCell="1" allowOverlap="1" wp14:anchorId="4CA5E046" wp14:editId="7F061DD9">
            <wp:simplePos x="0" y="0"/>
            <wp:positionH relativeFrom="margin">
              <wp:align>center</wp:align>
            </wp:positionH>
            <wp:positionV relativeFrom="paragraph">
              <wp:posOffset>370840</wp:posOffset>
            </wp:positionV>
            <wp:extent cx="4406900" cy="14052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06900" cy="1405255"/>
                    </a:xfrm>
                    <a:prstGeom prst="rect">
                      <a:avLst/>
                    </a:prstGeom>
                  </pic:spPr>
                </pic:pic>
              </a:graphicData>
            </a:graphic>
            <wp14:sizeRelH relativeFrom="margin">
              <wp14:pctWidth>0</wp14:pctWidth>
            </wp14:sizeRelH>
            <wp14:sizeRelV relativeFrom="margin">
              <wp14:pctHeight>0</wp14:pctHeight>
            </wp14:sizeRelV>
          </wp:anchor>
        </w:drawing>
      </w:r>
      <w:r w:rsidR="00386A6A">
        <w:t>To select this option, enter [d] or [D] with your keyboard.</w:t>
      </w:r>
    </w:p>
    <w:p w14:paraId="12F560E2" w14:textId="28B41634" w:rsidR="0005650E" w:rsidRDefault="0005650E">
      <w:r>
        <w:br w:type="page"/>
      </w:r>
    </w:p>
    <w:p w14:paraId="1FC492D9" w14:textId="2E07C6F1" w:rsidR="0005650E" w:rsidRDefault="0005650E" w:rsidP="0005650E">
      <w:pPr>
        <w:pStyle w:val="Heading2"/>
      </w:pPr>
      <w:r>
        <w:lastRenderedPageBreak/>
        <w:t>Calculator</w:t>
      </w:r>
    </w:p>
    <w:p w14:paraId="7B67D1FB" w14:textId="4A05E0BD" w:rsidR="0005650E" w:rsidRDefault="0044292E" w:rsidP="0005650E">
      <w:r>
        <w:rPr>
          <w:noProof/>
        </w:rPr>
        <w:drawing>
          <wp:anchor distT="0" distB="0" distL="114300" distR="114300" simplePos="0" relativeHeight="251666432" behindDoc="0" locked="0" layoutInCell="1" allowOverlap="1" wp14:anchorId="02E10AF7" wp14:editId="596FE376">
            <wp:simplePos x="0" y="0"/>
            <wp:positionH relativeFrom="margin">
              <wp:align>center</wp:align>
            </wp:positionH>
            <wp:positionV relativeFrom="paragraph">
              <wp:posOffset>743585</wp:posOffset>
            </wp:positionV>
            <wp:extent cx="4432300" cy="2962275"/>
            <wp:effectExtent l="0" t="0" r="635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2300" cy="2962275"/>
                    </a:xfrm>
                    <a:prstGeom prst="rect">
                      <a:avLst/>
                    </a:prstGeom>
                  </pic:spPr>
                </pic:pic>
              </a:graphicData>
            </a:graphic>
            <wp14:sizeRelH relativeFrom="margin">
              <wp14:pctWidth>0</wp14:pctWidth>
            </wp14:sizeRelH>
            <wp14:sizeRelV relativeFrom="margin">
              <wp14:pctHeight>0</wp14:pctHeight>
            </wp14:sizeRelV>
          </wp:anchor>
        </w:drawing>
      </w:r>
      <w:r w:rsidR="0005650E">
        <w:t xml:space="preserve">To use the calculator, enter [b] or [B] with your keyboard. After opening the calculator, you will be greeted with the main page of </w:t>
      </w:r>
      <w:r w:rsidR="0005650E">
        <w:rPr>
          <w:i/>
        </w:rPr>
        <w:t>Calcu-4-ME</w:t>
      </w:r>
      <w:r w:rsidR="0005650E">
        <w:t>.</w:t>
      </w:r>
      <w:r>
        <w:t xml:space="preserve"> The background is a bright red with white text.</w:t>
      </w:r>
    </w:p>
    <w:p w14:paraId="7039EDF3" w14:textId="6156624C" w:rsidR="0005650E" w:rsidRDefault="0005650E" w:rsidP="0005650E"/>
    <w:p w14:paraId="28FAFE9B" w14:textId="22CA10BD" w:rsidR="0005650E" w:rsidRDefault="0005650E" w:rsidP="0005650E">
      <w:r>
        <w:t xml:space="preserve">Within the calculator, you </w:t>
      </w:r>
      <w:proofErr w:type="gramStart"/>
      <w:r>
        <w:t>have the ability to</w:t>
      </w:r>
      <w:proofErr w:type="gramEnd"/>
      <w:r>
        <w:t xml:space="preserve"> do the following functions:</w:t>
      </w:r>
    </w:p>
    <w:p w14:paraId="3B12AE65" w14:textId="17D6A80F" w:rsidR="0005650E" w:rsidRDefault="0005650E" w:rsidP="0005650E">
      <w:pPr>
        <w:pStyle w:val="ListBullet"/>
      </w:pPr>
      <w:r>
        <w:t>Addition</w:t>
      </w:r>
    </w:p>
    <w:p w14:paraId="20F9F888" w14:textId="48693063" w:rsidR="0005650E" w:rsidRDefault="0005650E" w:rsidP="0005650E">
      <w:pPr>
        <w:pStyle w:val="ListBullet"/>
      </w:pPr>
      <w:r>
        <w:t>Subtraction</w:t>
      </w:r>
    </w:p>
    <w:p w14:paraId="06722BF2" w14:textId="6EF67648" w:rsidR="0005650E" w:rsidRDefault="0005650E" w:rsidP="0005650E">
      <w:pPr>
        <w:pStyle w:val="ListBullet"/>
      </w:pPr>
      <w:r>
        <w:t>Multiplication</w:t>
      </w:r>
    </w:p>
    <w:p w14:paraId="002490FC" w14:textId="57DDFE87" w:rsidR="0005650E" w:rsidRDefault="0005650E" w:rsidP="0005650E">
      <w:pPr>
        <w:pStyle w:val="ListBullet"/>
      </w:pPr>
      <w:r>
        <w:t>Division</w:t>
      </w:r>
    </w:p>
    <w:p w14:paraId="7A7A55DC" w14:textId="464F8876" w:rsidR="0005650E" w:rsidRDefault="0005650E" w:rsidP="0005650E">
      <w:pPr>
        <w:pStyle w:val="ListBullet"/>
      </w:pPr>
      <w:r>
        <w:t>Modulus</w:t>
      </w:r>
    </w:p>
    <w:p w14:paraId="7432E577" w14:textId="5C33EC63" w:rsidR="0005650E" w:rsidRDefault="0005650E" w:rsidP="0005650E">
      <w:pPr>
        <w:pStyle w:val="ListBullet"/>
        <w:numPr>
          <w:ilvl w:val="0"/>
          <w:numId w:val="0"/>
        </w:numPr>
      </w:pPr>
      <w:r>
        <w:t xml:space="preserve">You also </w:t>
      </w:r>
      <w:proofErr w:type="gramStart"/>
      <w:r>
        <w:t>have the ability to</w:t>
      </w:r>
      <w:proofErr w:type="gramEnd"/>
      <w:r>
        <w:t xml:space="preserve"> go back to the main page of the calculator, using [z], or quit, using [q].</w:t>
      </w:r>
    </w:p>
    <w:p w14:paraId="4F008C52" w14:textId="77777777" w:rsidR="0005650E" w:rsidRDefault="0005650E" w:rsidP="0005650E">
      <w:pPr>
        <w:pStyle w:val="ListBullet"/>
        <w:numPr>
          <w:ilvl w:val="0"/>
          <w:numId w:val="0"/>
        </w:numPr>
      </w:pPr>
    </w:p>
    <w:p w14:paraId="41065E93" w14:textId="63141761" w:rsidR="0005650E" w:rsidRDefault="0005650E" w:rsidP="0005650E">
      <w:pPr>
        <w:pStyle w:val="Heading3"/>
      </w:pPr>
      <w:r>
        <w:t>Addition</w:t>
      </w:r>
    </w:p>
    <w:p w14:paraId="14D1CC2B" w14:textId="20CD6CD7" w:rsidR="0005650E" w:rsidRDefault="0005650E" w:rsidP="0005650E">
      <w:r>
        <w:t>This option allows you to use the addition function with two integers. To select this option, enter [a] or [A] with your keyboard.</w:t>
      </w:r>
    </w:p>
    <w:p w14:paraId="03D52EEE" w14:textId="7B1F3C94" w:rsidR="0005650E" w:rsidRDefault="0044292E" w:rsidP="0005650E">
      <w:r>
        <w:rPr>
          <w:noProof/>
        </w:rPr>
        <w:lastRenderedPageBreak/>
        <w:drawing>
          <wp:anchor distT="0" distB="0" distL="114300" distR="114300" simplePos="0" relativeHeight="251667456" behindDoc="0" locked="0" layoutInCell="1" allowOverlap="1" wp14:anchorId="0117AEA6" wp14:editId="7863E3A3">
            <wp:simplePos x="0" y="0"/>
            <wp:positionH relativeFrom="margin">
              <wp:align>center</wp:align>
            </wp:positionH>
            <wp:positionV relativeFrom="paragraph">
              <wp:posOffset>581660</wp:posOffset>
            </wp:positionV>
            <wp:extent cx="4177665" cy="24523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7665" cy="2452370"/>
                    </a:xfrm>
                    <a:prstGeom prst="rect">
                      <a:avLst/>
                    </a:prstGeom>
                  </pic:spPr>
                </pic:pic>
              </a:graphicData>
            </a:graphic>
            <wp14:sizeRelH relativeFrom="margin">
              <wp14:pctWidth>0</wp14:pctWidth>
            </wp14:sizeRelH>
            <wp14:sizeRelV relativeFrom="margin">
              <wp14:pctHeight>0</wp14:pctHeight>
            </wp14:sizeRelV>
          </wp:anchor>
        </w:drawing>
      </w:r>
      <w:r w:rsidR="0005650E">
        <w:t>Firstly, enter your first integer x, then, enter your second integer y. You will finally be presented with the sum of your integers in a nice and quaint equation.</w:t>
      </w:r>
    </w:p>
    <w:p w14:paraId="2A4FF918" w14:textId="3DDDA567" w:rsidR="0005650E" w:rsidRDefault="0005650E" w:rsidP="0005650E"/>
    <w:p w14:paraId="09231CBB" w14:textId="6B466C72" w:rsidR="002A68B5" w:rsidRDefault="002A68B5" w:rsidP="002A68B5">
      <w:pPr>
        <w:pStyle w:val="Heading3"/>
      </w:pPr>
      <w:r>
        <w:t>Subtraction</w:t>
      </w:r>
    </w:p>
    <w:p w14:paraId="2311D574" w14:textId="72F493CF" w:rsidR="002A68B5" w:rsidRDefault="002A68B5" w:rsidP="002A68B5">
      <w:r>
        <w:t xml:space="preserve">This option allows you to use the </w:t>
      </w:r>
      <w:r>
        <w:t>subtraction</w:t>
      </w:r>
      <w:r>
        <w:t xml:space="preserve"> function with two integers. To select this option, enter [</w:t>
      </w:r>
      <w:r>
        <w:t>b</w:t>
      </w:r>
      <w:r>
        <w:t>] or [</w:t>
      </w:r>
      <w:r>
        <w:t>B</w:t>
      </w:r>
      <w:r>
        <w:t>] with your keyboard.</w:t>
      </w:r>
    </w:p>
    <w:p w14:paraId="7E367A5C" w14:textId="08C5DF82" w:rsidR="002A68B5" w:rsidRDefault="0044292E" w:rsidP="002A68B5">
      <w:r>
        <w:rPr>
          <w:noProof/>
        </w:rPr>
        <w:drawing>
          <wp:anchor distT="0" distB="0" distL="114300" distR="114300" simplePos="0" relativeHeight="251668480" behindDoc="0" locked="0" layoutInCell="1" allowOverlap="1" wp14:anchorId="7F49D0FD" wp14:editId="4B90BB4B">
            <wp:simplePos x="0" y="0"/>
            <wp:positionH relativeFrom="margin">
              <wp:align>center</wp:align>
            </wp:positionH>
            <wp:positionV relativeFrom="paragraph">
              <wp:posOffset>703580</wp:posOffset>
            </wp:positionV>
            <wp:extent cx="4127500" cy="241300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27500" cy="2413000"/>
                    </a:xfrm>
                    <a:prstGeom prst="rect">
                      <a:avLst/>
                    </a:prstGeom>
                  </pic:spPr>
                </pic:pic>
              </a:graphicData>
            </a:graphic>
            <wp14:sizeRelH relativeFrom="margin">
              <wp14:pctWidth>0</wp14:pctWidth>
            </wp14:sizeRelH>
            <wp14:sizeRelV relativeFrom="margin">
              <wp14:pctHeight>0</wp14:pctHeight>
            </wp14:sizeRelV>
          </wp:anchor>
        </w:drawing>
      </w:r>
      <w:r w:rsidR="002A68B5">
        <w:t>Firstly, enter your first integer x,</w:t>
      </w:r>
      <w:r w:rsidR="002A68B5">
        <w:t xml:space="preserve"> or your minuend,</w:t>
      </w:r>
      <w:r w:rsidR="002A68B5">
        <w:t xml:space="preserve"> then, enter your second integer y</w:t>
      </w:r>
      <w:r w:rsidR="002A68B5">
        <w:t>, or your subtrahend</w:t>
      </w:r>
      <w:r w:rsidR="002A68B5">
        <w:t xml:space="preserve">. You will finally be presented with the </w:t>
      </w:r>
      <w:r w:rsidR="002A68B5">
        <w:t>difference</w:t>
      </w:r>
      <w:r w:rsidR="002A68B5">
        <w:t xml:space="preserve"> of your integers in a nice and quaint equation.</w:t>
      </w:r>
    </w:p>
    <w:p w14:paraId="0B01169C" w14:textId="1EC50E64" w:rsidR="002A68B5" w:rsidRDefault="002A68B5" w:rsidP="002A68B5"/>
    <w:p w14:paraId="2B0AA6D3" w14:textId="50BAF1D5" w:rsidR="002A68B5" w:rsidRDefault="002A68B5" w:rsidP="002A68B5">
      <w:pPr>
        <w:pStyle w:val="Heading3"/>
      </w:pPr>
      <w:r>
        <w:lastRenderedPageBreak/>
        <w:t>Multiplication</w:t>
      </w:r>
    </w:p>
    <w:p w14:paraId="52AEC824" w14:textId="4F1860B5" w:rsidR="002A68B5" w:rsidRDefault="002A68B5" w:rsidP="002A68B5">
      <w:r>
        <w:t xml:space="preserve">This option allows you to use the </w:t>
      </w:r>
      <w:r>
        <w:t>multiplication</w:t>
      </w:r>
      <w:r>
        <w:t xml:space="preserve"> function with two integers. To select this option, enter [</w:t>
      </w:r>
      <w:r>
        <w:t>c</w:t>
      </w:r>
      <w:r>
        <w:t>] or [</w:t>
      </w:r>
      <w:r>
        <w:t>C</w:t>
      </w:r>
      <w:r>
        <w:t>] with your keyboard.</w:t>
      </w:r>
    </w:p>
    <w:p w14:paraId="1640DE9A" w14:textId="5820E4A5" w:rsidR="002A68B5" w:rsidRDefault="0044292E" w:rsidP="002A68B5">
      <w:r>
        <w:rPr>
          <w:noProof/>
        </w:rPr>
        <w:drawing>
          <wp:anchor distT="0" distB="0" distL="114300" distR="114300" simplePos="0" relativeHeight="251669504" behindDoc="0" locked="0" layoutInCell="1" allowOverlap="1" wp14:anchorId="27A3FDF0" wp14:editId="00F0634A">
            <wp:simplePos x="0" y="0"/>
            <wp:positionH relativeFrom="margin">
              <wp:align>center</wp:align>
            </wp:positionH>
            <wp:positionV relativeFrom="paragraph">
              <wp:posOffset>572770</wp:posOffset>
            </wp:positionV>
            <wp:extent cx="4000500" cy="23317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00500" cy="2331720"/>
                    </a:xfrm>
                    <a:prstGeom prst="rect">
                      <a:avLst/>
                    </a:prstGeom>
                  </pic:spPr>
                </pic:pic>
              </a:graphicData>
            </a:graphic>
            <wp14:sizeRelH relativeFrom="margin">
              <wp14:pctWidth>0</wp14:pctWidth>
            </wp14:sizeRelH>
            <wp14:sizeRelV relativeFrom="margin">
              <wp14:pctHeight>0</wp14:pctHeight>
            </wp14:sizeRelV>
          </wp:anchor>
        </w:drawing>
      </w:r>
      <w:r w:rsidR="002A68B5">
        <w:t xml:space="preserve">Firstly, enter your first integer </w:t>
      </w:r>
      <w:r w:rsidR="002A68B5">
        <w:t xml:space="preserve">or factor </w:t>
      </w:r>
      <w:r w:rsidR="002A68B5">
        <w:t>x, then, enter your second integer</w:t>
      </w:r>
      <w:r w:rsidR="002A68B5">
        <w:t xml:space="preserve"> or factor</w:t>
      </w:r>
      <w:r w:rsidR="002A68B5">
        <w:t xml:space="preserve"> y. You will finally be presented with the </w:t>
      </w:r>
      <w:r w:rsidR="002A68B5">
        <w:t>product</w:t>
      </w:r>
      <w:r w:rsidR="002A68B5">
        <w:t xml:space="preserve"> of your integers in a nice and quaint equation.</w:t>
      </w:r>
    </w:p>
    <w:p w14:paraId="51A88566" w14:textId="45CD12DD" w:rsidR="002A68B5" w:rsidRDefault="002A68B5" w:rsidP="002A68B5"/>
    <w:p w14:paraId="63738FAE" w14:textId="09D681E9" w:rsidR="002A68B5" w:rsidRDefault="002A68B5" w:rsidP="002A68B5">
      <w:pPr>
        <w:pStyle w:val="Heading3"/>
      </w:pPr>
      <w:r>
        <w:t>Division</w:t>
      </w:r>
    </w:p>
    <w:p w14:paraId="635BFF98" w14:textId="7F436905" w:rsidR="002A68B5" w:rsidRDefault="002A68B5" w:rsidP="002A68B5">
      <w:r>
        <w:t xml:space="preserve">This option allows you to use the </w:t>
      </w:r>
      <w:r>
        <w:t>division</w:t>
      </w:r>
      <w:r>
        <w:t xml:space="preserve"> function with two integers. To select this option, enter [</w:t>
      </w:r>
      <w:r>
        <w:t>d</w:t>
      </w:r>
      <w:r>
        <w:t>] or [</w:t>
      </w:r>
      <w:r>
        <w:t>D</w:t>
      </w:r>
      <w:r>
        <w:t>] with your keyboard.</w:t>
      </w:r>
    </w:p>
    <w:p w14:paraId="71E0340C" w14:textId="6B2A1BA2" w:rsidR="002A68B5" w:rsidRDefault="0044292E" w:rsidP="002A68B5">
      <w:r>
        <w:rPr>
          <w:noProof/>
        </w:rPr>
        <w:drawing>
          <wp:anchor distT="0" distB="0" distL="114300" distR="114300" simplePos="0" relativeHeight="251670528" behindDoc="0" locked="0" layoutInCell="1" allowOverlap="1" wp14:anchorId="1D757834" wp14:editId="59532FDF">
            <wp:simplePos x="0" y="0"/>
            <wp:positionH relativeFrom="margin">
              <wp:align>center</wp:align>
            </wp:positionH>
            <wp:positionV relativeFrom="paragraph">
              <wp:posOffset>784860</wp:posOffset>
            </wp:positionV>
            <wp:extent cx="3998595" cy="2336800"/>
            <wp:effectExtent l="0" t="0" r="190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98595" cy="2336800"/>
                    </a:xfrm>
                    <a:prstGeom prst="rect">
                      <a:avLst/>
                    </a:prstGeom>
                  </pic:spPr>
                </pic:pic>
              </a:graphicData>
            </a:graphic>
            <wp14:sizeRelH relativeFrom="margin">
              <wp14:pctWidth>0</wp14:pctWidth>
            </wp14:sizeRelH>
            <wp14:sizeRelV relativeFrom="margin">
              <wp14:pctHeight>0</wp14:pctHeight>
            </wp14:sizeRelV>
          </wp:anchor>
        </w:drawing>
      </w:r>
      <w:r w:rsidR="002A68B5">
        <w:t>Firstly, enter your first integer x</w:t>
      </w:r>
      <w:r w:rsidR="002A68B5">
        <w:t>, or your dividend</w:t>
      </w:r>
      <w:r w:rsidR="002A68B5">
        <w:t>, then, enter your second integer y</w:t>
      </w:r>
      <w:r w:rsidR="002A68B5">
        <w:t>, or divisor</w:t>
      </w:r>
      <w:r w:rsidR="002A68B5">
        <w:t xml:space="preserve">. You will finally be presented with the </w:t>
      </w:r>
      <w:r w:rsidR="002A68B5">
        <w:t xml:space="preserve">quotient </w:t>
      </w:r>
      <w:r w:rsidR="002A68B5">
        <w:t>of your integers in a nice and quaint equation.</w:t>
      </w:r>
    </w:p>
    <w:p w14:paraId="05150BF0" w14:textId="29E7FDAB" w:rsidR="002A68B5" w:rsidRDefault="002A68B5" w:rsidP="002A68B5">
      <w:pPr>
        <w:pStyle w:val="Heading3"/>
      </w:pPr>
      <w:r>
        <w:lastRenderedPageBreak/>
        <w:t>Modulus</w:t>
      </w:r>
    </w:p>
    <w:p w14:paraId="43FB5FF7" w14:textId="0FE3C23D" w:rsidR="002A68B5" w:rsidRDefault="002A68B5" w:rsidP="002A68B5">
      <w:r>
        <w:t>This option allows you to use the modulo function with two integers. To select this option, enter [e] or [E] with your keyboard.</w:t>
      </w:r>
    </w:p>
    <w:p w14:paraId="31DE7288" w14:textId="678E43E2" w:rsidR="002A68B5" w:rsidRDefault="0044292E" w:rsidP="002A68B5">
      <w:r>
        <w:rPr>
          <w:noProof/>
        </w:rPr>
        <w:drawing>
          <wp:anchor distT="0" distB="0" distL="114300" distR="114300" simplePos="0" relativeHeight="251671552" behindDoc="0" locked="0" layoutInCell="1" allowOverlap="1" wp14:anchorId="1B624F98" wp14:editId="39987342">
            <wp:simplePos x="0" y="0"/>
            <wp:positionH relativeFrom="margin">
              <wp:posOffset>695325</wp:posOffset>
            </wp:positionH>
            <wp:positionV relativeFrom="paragraph">
              <wp:posOffset>748665</wp:posOffset>
            </wp:positionV>
            <wp:extent cx="4088765" cy="2386965"/>
            <wp:effectExtent l="0" t="0" r="698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88765" cy="2386965"/>
                    </a:xfrm>
                    <a:prstGeom prst="rect">
                      <a:avLst/>
                    </a:prstGeom>
                  </pic:spPr>
                </pic:pic>
              </a:graphicData>
            </a:graphic>
            <wp14:sizeRelH relativeFrom="margin">
              <wp14:pctWidth>0</wp14:pctWidth>
            </wp14:sizeRelH>
            <wp14:sizeRelV relativeFrom="margin">
              <wp14:pctHeight>0</wp14:pctHeight>
            </wp14:sizeRelV>
          </wp:anchor>
        </w:drawing>
      </w:r>
      <w:r w:rsidR="002A68B5">
        <w:t>Firstly, enter your first integer x, or your dividend, then enter your second integer y, or your divisor and modulus. You will finally be presented with the remainder of your integers in a nice and quaint equation.</w:t>
      </w:r>
    </w:p>
    <w:p w14:paraId="5C0E4C44" w14:textId="288A8B90" w:rsidR="0044292E" w:rsidRDefault="0044292E" w:rsidP="002A68B5"/>
    <w:p w14:paraId="6618CBF5" w14:textId="288A8B90" w:rsidR="0044292E" w:rsidRDefault="0044292E" w:rsidP="0044292E">
      <w:pPr>
        <w:pStyle w:val="Heading2"/>
      </w:pPr>
      <w:r>
        <w:t>Old school games</w:t>
      </w:r>
    </w:p>
    <w:p w14:paraId="5E6805C5" w14:textId="61FC7A9B" w:rsidR="0044292E" w:rsidRDefault="0044292E" w:rsidP="0044292E">
      <w:r>
        <w:t>To select this option, enter [c] or [C] with your keyboard. You will be presented with th</w:t>
      </w:r>
      <w:r w:rsidR="005463E0">
        <w:t>e</w:t>
      </w:r>
      <w:r>
        <w:t xml:space="preserve"> game centre containing a list of three games, namely:</w:t>
      </w:r>
    </w:p>
    <w:p w14:paraId="39AE3E59" w14:textId="7CDF3870" w:rsidR="0044292E" w:rsidRDefault="0044292E" w:rsidP="0044292E">
      <w:pPr>
        <w:pStyle w:val="ListBullet"/>
      </w:pPr>
      <w:r>
        <w:t>Trivia Troopers</w:t>
      </w:r>
    </w:p>
    <w:p w14:paraId="1A85155A" w14:textId="67D97EA7" w:rsidR="0044292E" w:rsidRDefault="0044292E" w:rsidP="0044292E">
      <w:pPr>
        <w:pStyle w:val="ListBullet"/>
      </w:pPr>
      <w:r>
        <w:t>Web Sudoku</w:t>
      </w:r>
    </w:p>
    <w:p w14:paraId="1DDCB0B3" w14:textId="43F065D6" w:rsidR="0044292E" w:rsidRDefault="0044292E" w:rsidP="0044292E">
      <w:pPr>
        <w:pStyle w:val="ListBullet"/>
      </w:pPr>
      <w:r>
        <w:t xml:space="preserve">Chess on </w:t>
      </w:r>
      <w:proofErr w:type="spellStart"/>
      <w:r>
        <w:t>Lichess</w:t>
      </w:r>
      <w:proofErr w:type="spellEnd"/>
    </w:p>
    <w:p w14:paraId="64430FD1" w14:textId="77777777" w:rsidR="0044292E" w:rsidRPr="0005650E" w:rsidRDefault="0044292E" w:rsidP="0044292E">
      <w:pPr>
        <w:pStyle w:val="ListBullet"/>
        <w:numPr>
          <w:ilvl w:val="0"/>
          <w:numId w:val="0"/>
        </w:numPr>
      </w:pPr>
      <w:r>
        <w:t xml:space="preserve">You also </w:t>
      </w:r>
      <w:proofErr w:type="gramStart"/>
      <w:r>
        <w:t>have the ability to</w:t>
      </w:r>
      <w:proofErr w:type="gramEnd"/>
      <w:r>
        <w:t xml:space="preserve"> go back to the main page, using [z], or quit, using [q].</w:t>
      </w:r>
    </w:p>
    <w:p w14:paraId="787FA99E" w14:textId="79B60D37" w:rsidR="0044292E" w:rsidRDefault="008A3275" w:rsidP="0044292E">
      <w:pPr>
        <w:pStyle w:val="ListBullet"/>
        <w:numPr>
          <w:ilvl w:val="0"/>
          <w:numId w:val="0"/>
        </w:numPr>
      </w:pPr>
      <w:r>
        <w:rPr>
          <w:noProof/>
        </w:rPr>
        <w:lastRenderedPageBreak/>
        <w:drawing>
          <wp:anchor distT="0" distB="0" distL="114300" distR="114300" simplePos="0" relativeHeight="251672576" behindDoc="0" locked="0" layoutInCell="1" allowOverlap="1" wp14:anchorId="5825DF6E" wp14:editId="3C566143">
            <wp:simplePos x="0" y="0"/>
            <wp:positionH relativeFrom="margin">
              <wp:align>center</wp:align>
            </wp:positionH>
            <wp:positionV relativeFrom="paragraph">
              <wp:posOffset>0</wp:posOffset>
            </wp:positionV>
            <wp:extent cx="4432300" cy="2659380"/>
            <wp:effectExtent l="0" t="0" r="635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32300" cy="2659380"/>
                    </a:xfrm>
                    <a:prstGeom prst="rect">
                      <a:avLst/>
                    </a:prstGeom>
                  </pic:spPr>
                </pic:pic>
              </a:graphicData>
            </a:graphic>
          </wp:anchor>
        </w:drawing>
      </w:r>
    </w:p>
    <w:p w14:paraId="2E708619" w14:textId="376B8F6C" w:rsidR="005463E0" w:rsidRDefault="005463E0" w:rsidP="005463E0">
      <w:pPr>
        <w:pStyle w:val="Heading3"/>
      </w:pPr>
      <w:r>
        <w:t>Trivia Troopers</w:t>
      </w:r>
    </w:p>
    <w:p w14:paraId="3469F8ED" w14:textId="7DECC051" w:rsidR="005463E0" w:rsidRDefault="008A3275" w:rsidP="005463E0">
      <w:r>
        <w:rPr>
          <w:noProof/>
        </w:rPr>
        <w:drawing>
          <wp:anchor distT="0" distB="0" distL="114300" distR="114300" simplePos="0" relativeHeight="251673600" behindDoc="0" locked="0" layoutInCell="1" allowOverlap="1" wp14:anchorId="5EF81BE4" wp14:editId="7D859041">
            <wp:simplePos x="0" y="0"/>
            <wp:positionH relativeFrom="margin">
              <wp:posOffset>577850</wp:posOffset>
            </wp:positionH>
            <wp:positionV relativeFrom="paragraph">
              <wp:posOffset>1341120</wp:posOffset>
            </wp:positionV>
            <wp:extent cx="4330700" cy="1169389"/>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30700" cy="1169389"/>
                    </a:xfrm>
                    <a:prstGeom prst="rect">
                      <a:avLst/>
                    </a:prstGeom>
                  </pic:spPr>
                </pic:pic>
              </a:graphicData>
            </a:graphic>
            <wp14:sizeRelH relativeFrom="margin">
              <wp14:pctWidth>0</wp14:pctWidth>
            </wp14:sizeRelH>
            <wp14:sizeRelV relativeFrom="margin">
              <wp14:pctHeight>0</wp14:pctHeight>
            </wp14:sizeRelV>
          </wp:anchor>
        </w:drawing>
      </w:r>
      <w:r w:rsidR="005463E0">
        <w:t>Trivia troopers is a trivia game that quizzes you on ten (10) questions</w:t>
      </w:r>
      <w:r>
        <w:t xml:space="preserve"> with multiple-choice answers</w:t>
      </w:r>
      <w:r w:rsidR="005463E0">
        <w:t>. To select this option, enter [a] or [A] with your keyboard.</w:t>
      </w:r>
      <w:r>
        <w:t xml:space="preserve"> Within the game, you will be asked questions and prompted to input the correct answer from a list of four choices (a, b, c, and d). A correct answer scores you one point, and your total score is hidden until the end of the game where the accumulation of your correct answers is found in your score out of 10.</w:t>
      </w:r>
    </w:p>
    <w:p w14:paraId="68CAFDC7" w14:textId="77777777" w:rsidR="008A3275" w:rsidRDefault="008A3275" w:rsidP="008A3275">
      <w:pPr>
        <w:jc w:val="center"/>
      </w:pPr>
    </w:p>
    <w:p w14:paraId="5EC3E9BC" w14:textId="4E76AED5" w:rsidR="008A3275" w:rsidRPr="008A3275" w:rsidRDefault="008A3275" w:rsidP="008A3275">
      <w:pPr>
        <w:jc w:val="center"/>
        <w:rPr>
          <w:i/>
        </w:rPr>
      </w:pPr>
      <w:r w:rsidRPr="008A3275">
        <w:rPr>
          <w:noProof/>
          <w:color w:val="00505C" w:themeColor="accent1" w:themeShade="80"/>
        </w:rPr>
        <w:drawing>
          <wp:anchor distT="0" distB="0" distL="114300" distR="114300" simplePos="0" relativeHeight="251674624" behindDoc="0" locked="0" layoutInCell="1" allowOverlap="1" wp14:anchorId="46ED91D7" wp14:editId="2FDCE66E">
            <wp:simplePos x="0" y="0"/>
            <wp:positionH relativeFrom="margin">
              <wp:align>center</wp:align>
            </wp:positionH>
            <wp:positionV relativeFrom="paragraph">
              <wp:posOffset>257810</wp:posOffset>
            </wp:positionV>
            <wp:extent cx="4316095" cy="1287780"/>
            <wp:effectExtent l="0" t="0" r="8255"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6095" cy="1287780"/>
                    </a:xfrm>
                    <a:prstGeom prst="rect">
                      <a:avLst/>
                    </a:prstGeom>
                  </pic:spPr>
                </pic:pic>
              </a:graphicData>
            </a:graphic>
            <wp14:sizeRelH relativeFrom="margin">
              <wp14:pctWidth>0</wp14:pctWidth>
            </wp14:sizeRelH>
            <wp14:sizeRelV relativeFrom="margin">
              <wp14:pctHeight>0</wp14:pctHeight>
            </wp14:sizeRelV>
          </wp:anchor>
        </w:drawing>
      </w:r>
      <w:r w:rsidRPr="008A3275">
        <w:rPr>
          <w:color w:val="00505C" w:themeColor="accent1" w:themeShade="80"/>
        </w:rPr>
        <w:t>Q</w:t>
      </w:r>
      <w:r w:rsidRPr="008A3275">
        <w:rPr>
          <w:i/>
          <w:color w:val="00505C" w:themeColor="accent1" w:themeShade="80"/>
        </w:rPr>
        <w:t>uestion 1</w:t>
      </w:r>
    </w:p>
    <w:p w14:paraId="4CC369B6" w14:textId="697A2287" w:rsidR="005463E0" w:rsidRDefault="005463E0" w:rsidP="005463E0">
      <w:pPr>
        <w:pStyle w:val="Heading3"/>
      </w:pPr>
      <w:r>
        <w:lastRenderedPageBreak/>
        <w:t>Web Sudoku</w:t>
      </w:r>
    </w:p>
    <w:p w14:paraId="28E703D0" w14:textId="20532051" w:rsidR="005463E0" w:rsidRDefault="008A3275" w:rsidP="008A3275">
      <w:r>
        <w:rPr>
          <w:noProof/>
        </w:rPr>
        <w:drawing>
          <wp:anchor distT="0" distB="0" distL="114300" distR="114300" simplePos="0" relativeHeight="251675648" behindDoc="0" locked="0" layoutInCell="1" allowOverlap="1" wp14:anchorId="6E4A2666" wp14:editId="300B7807">
            <wp:simplePos x="0" y="0"/>
            <wp:positionH relativeFrom="margin">
              <wp:align>center</wp:align>
            </wp:positionH>
            <wp:positionV relativeFrom="paragraph">
              <wp:posOffset>958850</wp:posOffset>
            </wp:positionV>
            <wp:extent cx="4042158" cy="298577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2158" cy="2985770"/>
                    </a:xfrm>
                    <a:prstGeom prst="rect">
                      <a:avLst/>
                    </a:prstGeom>
                  </pic:spPr>
                </pic:pic>
              </a:graphicData>
            </a:graphic>
          </wp:anchor>
        </w:drawing>
      </w:r>
      <w:r w:rsidR="005463E0">
        <w:t>This option starts Sudoku on your web browser. Sudoku is a popular logic puzzle game with the goal of filling in a 9x9 grid with numbers from 1-9 so that each row, column, and 3x3 section contain each number once and do not coincide. To select this option, enter [b] or [B] with your keyboard.</w:t>
      </w:r>
    </w:p>
    <w:p w14:paraId="2855FF0B" w14:textId="6AC19A8E" w:rsidR="008A3275" w:rsidRPr="008A3275" w:rsidRDefault="008A3275" w:rsidP="008A3275">
      <w:pPr>
        <w:rPr>
          <w:lang w:val="en-GB"/>
        </w:rPr>
      </w:pPr>
    </w:p>
    <w:p w14:paraId="35421D63" w14:textId="67ECC5D0" w:rsidR="008A3275" w:rsidRDefault="005463E0" w:rsidP="008A3275">
      <w:pPr>
        <w:pStyle w:val="Heading3"/>
      </w:pPr>
      <w:r>
        <w:t xml:space="preserve">Chess on </w:t>
      </w:r>
      <w:proofErr w:type="spellStart"/>
      <w:r>
        <w:t>Lichess</w:t>
      </w:r>
      <w:proofErr w:type="spellEnd"/>
    </w:p>
    <w:p w14:paraId="181756BA" w14:textId="50B47039" w:rsidR="005463E0" w:rsidRDefault="008A3275" w:rsidP="005463E0">
      <w:pPr>
        <w:tabs>
          <w:tab w:val="left" w:pos="2180"/>
        </w:tabs>
      </w:pPr>
      <w:r>
        <w:rPr>
          <w:noProof/>
        </w:rPr>
        <w:drawing>
          <wp:anchor distT="0" distB="0" distL="114300" distR="114300" simplePos="0" relativeHeight="251676672" behindDoc="0" locked="0" layoutInCell="1" allowOverlap="1" wp14:anchorId="445E869A" wp14:editId="526CFFD4">
            <wp:simplePos x="0" y="0"/>
            <wp:positionH relativeFrom="margin">
              <wp:align>center</wp:align>
            </wp:positionH>
            <wp:positionV relativeFrom="paragraph">
              <wp:posOffset>844550</wp:posOffset>
            </wp:positionV>
            <wp:extent cx="4004945" cy="1956435"/>
            <wp:effectExtent l="0" t="0" r="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30145"/>
                    <a:stretch/>
                  </pic:blipFill>
                  <pic:spPr bwMode="auto">
                    <a:xfrm>
                      <a:off x="0" y="0"/>
                      <a:ext cx="4004945" cy="1956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63E0">
        <w:t xml:space="preserve">This option starts Chess on </w:t>
      </w:r>
      <w:proofErr w:type="spellStart"/>
      <w:r w:rsidR="005463E0">
        <w:t>Lichess</w:t>
      </w:r>
      <w:proofErr w:type="spellEnd"/>
      <w:r w:rsidR="005463E0">
        <w:t xml:space="preserve"> on your web browser. Chess is a popular two-player strategy board game that is played on a checkered board with 64 squares arranged in an 8x8 grid. To select this option, enter [c] or [C] with your keyboard.</w:t>
      </w:r>
    </w:p>
    <w:p w14:paraId="075ABCF7" w14:textId="56795B29" w:rsidR="005463E0" w:rsidRDefault="005463E0" w:rsidP="005463E0">
      <w:pPr>
        <w:tabs>
          <w:tab w:val="left" w:pos="2180"/>
        </w:tabs>
      </w:pPr>
    </w:p>
    <w:p w14:paraId="65073209" w14:textId="3A9F4E98" w:rsidR="008A3275" w:rsidRDefault="008A3275">
      <w:r>
        <w:br w:type="page"/>
      </w:r>
    </w:p>
    <w:p w14:paraId="0C96EA40" w14:textId="09FF1D8A" w:rsidR="005463E0" w:rsidRDefault="008A3275" w:rsidP="008A3275">
      <w:pPr>
        <w:pStyle w:val="Heading2"/>
      </w:pPr>
      <w:r>
        <w:lastRenderedPageBreak/>
        <w:t>Web browser</w:t>
      </w:r>
    </w:p>
    <w:p w14:paraId="1B1CEC1C" w14:textId="2D8B204C" w:rsidR="008A3275" w:rsidRDefault="00892D1F" w:rsidP="008A3275">
      <w:r>
        <w:t>This option allows you to browse the web on your default web browser. To select this option, enter [d] or [D] with your keyboard.</w:t>
      </w:r>
    </w:p>
    <w:p w14:paraId="6B784C35" w14:textId="128BBAFC" w:rsidR="00892D1F" w:rsidRDefault="00892D1F" w:rsidP="00892D1F">
      <w:r>
        <w:t>There are five (5) preset websites for you to visit, as well as the option to input your own website URL. The following options are shown below:</w:t>
      </w:r>
    </w:p>
    <w:p w14:paraId="506325DE" w14:textId="6DDB7707" w:rsidR="00892D1F" w:rsidRDefault="00892D1F" w:rsidP="00892D1F">
      <w:pPr>
        <w:pStyle w:val="ListBullet"/>
      </w:pPr>
      <w:r>
        <w:t>Mano VGTU website</w:t>
      </w:r>
    </w:p>
    <w:p w14:paraId="5064AC7A" w14:textId="7A494947" w:rsidR="00892D1F" w:rsidRDefault="00892D1F" w:rsidP="00892D1F">
      <w:pPr>
        <w:pStyle w:val="ListBullet"/>
      </w:pPr>
      <w:r>
        <w:t>VGTU Moodle website</w:t>
      </w:r>
    </w:p>
    <w:p w14:paraId="154B86BE" w14:textId="2B186ADF" w:rsidR="00892D1F" w:rsidRDefault="00892D1F" w:rsidP="00892D1F">
      <w:pPr>
        <w:pStyle w:val="ListBullet"/>
      </w:pPr>
      <w:r>
        <w:t>VGTU Student Software website</w:t>
      </w:r>
    </w:p>
    <w:p w14:paraId="416FEF24" w14:textId="6BA6E627" w:rsidR="00892D1F" w:rsidRDefault="00892D1F" w:rsidP="00892D1F">
      <w:pPr>
        <w:pStyle w:val="ListBullet"/>
      </w:pPr>
      <w:r>
        <w:t>Gmail</w:t>
      </w:r>
    </w:p>
    <w:p w14:paraId="082A79D3" w14:textId="62C8C55A" w:rsidR="00892D1F" w:rsidRDefault="00892D1F" w:rsidP="00892D1F">
      <w:pPr>
        <w:pStyle w:val="ListBullet"/>
      </w:pPr>
      <w:r>
        <w:t>Google</w:t>
      </w:r>
    </w:p>
    <w:p w14:paraId="4B47ED74" w14:textId="192A83C2" w:rsidR="00892D1F" w:rsidRDefault="00892D1F" w:rsidP="00892D1F">
      <w:pPr>
        <w:pStyle w:val="ListBullet"/>
      </w:pPr>
      <w:r>
        <w:rPr>
          <w:noProof/>
        </w:rPr>
        <w:drawing>
          <wp:anchor distT="0" distB="0" distL="114300" distR="114300" simplePos="0" relativeHeight="251677696" behindDoc="0" locked="0" layoutInCell="1" allowOverlap="1" wp14:anchorId="66E11BB9" wp14:editId="655C8E1E">
            <wp:simplePos x="0" y="0"/>
            <wp:positionH relativeFrom="margin">
              <wp:align>center</wp:align>
            </wp:positionH>
            <wp:positionV relativeFrom="paragraph">
              <wp:posOffset>477520</wp:posOffset>
            </wp:positionV>
            <wp:extent cx="4508500" cy="2418715"/>
            <wp:effectExtent l="0" t="0" r="635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8500" cy="2418715"/>
                    </a:xfrm>
                    <a:prstGeom prst="rect">
                      <a:avLst/>
                    </a:prstGeom>
                  </pic:spPr>
                </pic:pic>
              </a:graphicData>
            </a:graphic>
          </wp:anchor>
        </w:drawing>
      </w:r>
      <w:r>
        <w:t>Any URL or web address you want to visit</w:t>
      </w:r>
    </w:p>
    <w:p w14:paraId="2B45D6A2" w14:textId="79DFC8E2" w:rsidR="00892D1F" w:rsidRDefault="00892D1F" w:rsidP="00892D1F">
      <w:pPr>
        <w:pStyle w:val="ListBullet"/>
        <w:numPr>
          <w:ilvl w:val="0"/>
          <w:numId w:val="0"/>
        </w:numPr>
      </w:pPr>
    </w:p>
    <w:p w14:paraId="74138DBB" w14:textId="5B0CC15A" w:rsidR="00892D1F" w:rsidRDefault="00892D1F" w:rsidP="00892D1F">
      <w:pPr>
        <w:pStyle w:val="ListBullet"/>
        <w:numPr>
          <w:ilvl w:val="0"/>
          <w:numId w:val="0"/>
        </w:numPr>
      </w:pPr>
      <w:r>
        <w:t>To access any of the preset websites, simply enter the letter before the option. (Ex: To open VGTU Moodle website, enter [b] or [B] with your keyboard).</w:t>
      </w:r>
    </w:p>
    <w:p w14:paraId="13627F3A" w14:textId="2AC50C09" w:rsidR="00892D1F" w:rsidRDefault="00892D1F" w:rsidP="00892D1F">
      <w:pPr>
        <w:pStyle w:val="ListBullet"/>
        <w:numPr>
          <w:ilvl w:val="0"/>
          <w:numId w:val="0"/>
        </w:numPr>
      </w:pPr>
      <w:r>
        <w:t>To input your own URL, first enter [f] or [F] with your keyboard, and then type the complete URL of the website you want to visit.</w:t>
      </w:r>
    </w:p>
    <w:p w14:paraId="4A48B662" w14:textId="77777777" w:rsidR="00892D1F" w:rsidRDefault="00892D1F" w:rsidP="00892D1F">
      <w:pPr>
        <w:pStyle w:val="ListBullet"/>
        <w:numPr>
          <w:ilvl w:val="0"/>
          <w:numId w:val="0"/>
        </w:numPr>
      </w:pPr>
    </w:p>
    <w:p w14:paraId="646B87C4" w14:textId="5CA4BBD4" w:rsidR="00892D1F" w:rsidRDefault="00A73E30" w:rsidP="00892D1F">
      <w:pPr>
        <w:pStyle w:val="ListBullet"/>
        <w:numPr>
          <w:ilvl w:val="0"/>
          <w:numId w:val="0"/>
        </w:numPr>
      </w:pPr>
      <w:r>
        <w:rPr>
          <w:noProof/>
        </w:rPr>
        <w:lastRenderedPageBreak/>
        <w:drawing>
          <wp:anchor distT="0" distB="0" distL="114300" distR="114300" simplePos="0" relativeHeight="251679744" behindDoc="0" locked="0" layoutInCell="1" allowOverlap="1" wp14:anchorId="1D5AE50B" wp14:editId="28799937">
            <wp:simplePos x="0" y="0"/>
            <wp:positionH relativeFrom="margin">
              <wp:align>center</wp:align>
            </wp:positionH>
            <wp:positionV relativeFrom="paragraph">
              <wp:posOffset>3055620</wp:posOffset>
            </wp:positionV>
            <wp:extent cx="3721100"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25820"/>
                    <a:stretch/>
                  </pic:blipFill>
                  <pic:spPr bwMode="auto">
                    <a:xfrm>
                      <a:off x="0" y="0"/>
                      <a:ext cx="372110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3DCCEED" wp14:editId="5A207EB8">
            <wp:simplePos x="0" y="0"/>
            <wp:positionH relativeFrom="margin">
              <wp:align>center</wp:align>
            </wp:positionH>
            <wp:positionV relativeFrom="paragraph">
              <wp:posOffset>0</wp:posOffset>
            </wp:positionV>
            <wp:extent cx="3813006" cy="29083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13006" cy="2908300"/>
                    </a:xfrm>
                    <a:prstGeom prst="rect">
                      <a:avLst/>
                    </a:prstGeom>
                  </pic:spPr>
                </pic:pic>
              </a:graphicData>
            </a:graphic>
            <wp14:sizeRelH relativeFrom="margin">
              <wp14:pctWidth>0</wp14:pctWidth>
            </wp14:sizeRelH>
            <wp14:sizeRelV relativeFrom="margin">
              <wp14:pctHeight>0</wp14:pctHeight>
            </wp14:sizeRelV>
          </wp:anchor>
        </w:drawing>
      </w:r>
    </w:p>
    <w:p w14:paraId="7EC22EE3" w14:textId="6D62E30A" w:rsidR="00892D1F" w:rsidRDefault="00892D1F" w:rsidP="00892D1F">
      <w:pPr>
        <w:pStyle w:val="Heading2"/>
      </w:pPr>
      <w:r>
        <w:t>IP address information</w:t>
      </w:r>
    </w:p>
    <w:p w14:paraId="69ECBC7E" w14:textId="5E63B014" w:rsidR="00892D1F" w:rsidRDefault="00A73E30" w:rsidP="00892D1F">
      <w:r>
        <w:rPr>
          <w:noProof/>
          <w:lang w:val="en-GB"/>
        </w:rPr>
        <w:drawing>
          <wp:anchor distT="0" distB="0" distL="114300" distR="114300" simplePos="0" relativeHeight="251680768" behindDoc="0" locked="0" layoutInCell="1" allowOverlap="1" wp14:anchorId="50663322" wp14:editId="5E917023">
            <wp:simplePos x="0" y="0"/>
            <wp:positionH relativeFrom="margin">
              <wp:align>center</wp:align>
            </wp:positionH>
            <wp:positionV relativeFrom="paragraph">
              <wp:posOffset>598170</wp:posOffset>
            </wp:positionV>
            <wp:extent cx="3784600" cy="1898650"/>
            <wp:effectExtent l="0" t="0" r="6350" b="6350"/>
            <wp:wrapTopAndBottom/>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sni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4600" cy="1898650"/>
                    </a:xfrm>
                    <a:prstGeom prst="rect">
                      <a:avLst/>
                    </a:prstGeom>
                  </pic:spPr>
                </pic:pic>
              </a:graphicData>
            </a:graphic>
            <wp14:sizeRelH relativeFrom="margin">
              <wp14:pctWidth>0</wp14:pctWidth>
            </wp14:sizeRelH>
            <wp14:sizeRelV relativeFrom="margin">
              <wp14:pctHeight>0</wp14:pctHeight>
            </wp14:sizeRelV>
          </wp:anchor>
        </w:drawing>
      </w:r>
      <w:r w:rsidR="00892D1F">
        <w:t xml:space="preserve">This option allows you to </w:t>
      </w:r>
      <w:r>
        <w:t>access your IP address information, such as your IPv4 Address and your IPv6 address. To select this option, enter [f] or [F] with your keyboard.</w:t>
      </w:r>
    </w:p>
    <w:p w14:paraId="68C4F3F3" w14:textId="4DEA1253" w:rsidR="00A73E30" w:rsidRDefault="00A348E8" w:rsidP="00A348E8">
      <w:pPr>
        <w:pStyle w:val="Heading2"/>
        <w:rPr>
          <w:lang w:val="en-GB"/>
        </w:rPr>
      </w:pPr>
      <w:r>
        <w:rPr>
          <w:lang w:val="en-GB"/>
        </w:rPr>
        <w:lastRenderedPageBreak/>
        <w:t>Theme music player</w:t>
      </w:r>
    </w:p>
    <w:p w14:paraId="27CDE90C" w14:textId="29DCDF2B" w:rsidR="00A348E8" w:rsidRDefault="004A1364" w:rsidP="00A348E8">
      <w:pPr>
        <w:rPr>
          <w:lang w:val="en-GB"/>
        </w:rPr>
      </w:pPr>
      <w:r>
        <w:rPr>
          <w:noProof/>
        </w:rPr>
        <w:drawing>
          <wp:anchor distT="0" distB="0" distL="114300" distR="114300" simplePos="0" relativeHeight="251682816" behindDoc="0" locked="0" layoutInCell="1" allowOverlap="1" wp14:anchorId="7481D9DF" wp14:editId="196A4792">
            <wp:simplePos x="0" y="0"/>
            <wp:positionH relativeFrom="margin">
              <wp:align>center</wp:align>
            </wp:positionH>
            <wp:positionV relativeFrom="paragraph">
              <wp:posOffset>1352550</wp:posOffset>
            </wp:positionV>
            <wp:extent cx="3524885" cy="16510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4885" cy="1651000"/>
                    </a:xfrm>
                    <a:prstGeom prst="rect">
                      <a:avLst/>
                    </a:prstGeom>
                  </pic:spPr>
                </pic:pic>
              </a:graphicData>
            </a:graphic>
            <wp14:sizeRelH relativeFrom="margin">
              <wp14:pctWidth>0</wp14:pctWidth>
            </wp14:sizeRelH>
            <wp14:sizeRelV relativeFrom="margin">
              <wp14:pctHeight>0</wp14:pctHeight>
            </wp14:sizeRelV>
          </wp:anchor>
        </w:drawing>
      </w:r>
      <w:r w:rsidR="00A348E8">
        <w:rPr>
          <w:noProof/>
        </w:rPr>
        <w:drawing>
          <wp:anchor distT="0" distB="0" distL="114300" distR="114300" simplePos="0" relativeHeight="251681792" behindDoc="0" locked="0" layoutInCell="1" allowOverlap="1" wp14:anchorId="7ADC2EBA" wp14:editId="25BC7188">
            <wp:simplePos x="0" y="0"/>
            <wp:positionH relativeFrom="margin">
              <wp:align>center</wp:align>
            </wp:positionH>
            <wp:positionV relativeFrom="paragraph">
              <wp:posOffset>610870</wp:posOffset>
            </wp:positionV>
            <wp:extent cx="3453334" cy="569960"/>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3334" cy="569960"/>
                    </a:xfrm>
                    <a:prstGeom prst="rect">
                      <a:avLst/>
                    </a:prstGeom>
                  </pic:spPr>
                </pic:pic>
              </a:graphicData>
            </a:graphic>
            <wp14:sizeRelH relativeFrom="margin">
              <wp14:pctWidth>0</wp14:pctWidth>
            </wp14:sizeRelH>
            <wp14:sizeRelV relativeFrom="margin">
              <wp14:pctHeight>0</wp14:pctHeight>
            </wp14:sizeRelV>
          </wp:anchor>
        </w:drawing>
      </w:r>
      <w:r w:rsidR="00A348E8">
        <w:rPr>
          <w:lang w:val="en-GB"/>
        </w:rPr>
        <w:t xml:space="preserve">The theme music player </w:t>
      </w:r>
      <w:proofErr w:type="gramStart"/>
      <w:r w:rsidR="00A348E8">
        <w:rPr>
          <w:lang w:val="en-GB"/>
        </w:rPr>
        <w:t>opens up</w:t>
      </w:r>
      <w:proofErr w:type="gramEnd"/>
      <w:r w:rsidR="00A348E8">
        <w:rPr>
          <w:lang w:val="en-GB"/>
        </w:rPr>
        <w:t xml:space="preserve"> a window playing a theme song for </w:t>
      </w:r>
      <w:proofErr w:type="spellStart"/>
      <w:r w:rsidR="00A348E8">
        <w:rPr>
          <w:i/>
          <w:lang w:val="en-GB"/>
        </w:rPr>
        <w:t>BatchMan</w:t>
      </w:r>
      <w:proofErr w:type="spellEnd"/>
      <w:r w:rsidR="00A348E8">
        <w:rPr>
          <w:lang w:val="en-GB"/>
        </w:rPr>
        <w:t>. To start the theme song, enter [play] with your keyboard.</w:t>
      </w:r>
    </w:p>
    <w:p w14:paraId="02481924" w14:textId="32D0C730" w:rsidR="00A348E8" w:rsidRDefault="00A348E8" w:rsidP="00A348E8">
      <w:pPr>
        <w:rPr>
          <w:lang w:val="en-GB"/>
        </w:rPr>
      </w:pPr>
    </w:p>
    <w:p w14:paraId="0E764306" w14:textId="301FE4D3" w:rsidR="00A348E8" w:rsidRDefault="00A348E8" w:rsidP="00A348E8">
      <w:pPr>
        <w:pStyle w:val="Heading4"/>
        <w:rPr>
          <w:lang w:val="en-GB"/>
        </w:rPr>
      </w:pPr>
      <w:proofErr w:type="spellStart"/>
      <w:r>
        <w:rPr>
          <w:lang w:val="en-GB"/>
        </w:rPr>
        <w:t>BatchMan</w:t>
      </w:r>
      <w:proofErr w:type="spellEnd"/>
      <w:r>
        <w:rPr>
          <w:lang w:val="en-GB"/>
        </w:rPr>
        <w:t xml:space="preserve"> Secret</w:t>
      </w:r>
    </w:p>
    <w:p w14:paraId="2E2D6AA2" w14:textId="4127A7F3" w:rsidR="00A348E8" w:rsidRDefault="00A348E8" w:rsidP="00A348E8">
      <w:pPr>
        <w:rPr>
          <w:lang w:val="en-GB"/>
        </w:rPr>
      </w:pPr>
      <w:r>
        <w:rPr>
          <w:lang w:val="en-GB"/>
        </w:rPr>
        <w:t xml:space="preserve">The </w:t>
      </w:r>
      <w:proofErr w:type="spellStart"/>
      <w:r>
        <w:rPr>
          <w:i/>
          <w:lang w:val="en-GB"/>
        </w:rPr>
        <w:t>Batchman</w:t>
      </w:r>
      <w:proofErr w:type="spellEnd"/>
      <w:r>
        <w:rPr>
          <w:lang w:val="en-GB"/>
        </w:rPr>
        <w:t xml:space="preserve"> project has a secret that is intended only to be directed to the lecturer of the Operating Systems class of the programmer. The lecturer goes by the name Ms Inga. To reveal the secret, enter [</w:t>
      </w:r>
      <w:proofErr w:type="spellStart"/>
      <w:r>
        <w:rPr>
          <w:lang w:val="en-GB"/>
        </w:rPr>
        <w:t>i</w:t>
      </w:r>
      <w:proofErr w:type="spellEnd"/>
      <w:r>
        <w:rPr>
          <w:lang w:val="en-GB"/>
        </w:rPr>
        <w:t>] or [I] with your keyboard.</w:t>
      </w:r>
    </w:p>
    <w:p w14:paraId="2962DA4A" w14:textId="1944DA5E" w:rsidR="00A348E8" w:rsidRDefault="00A348E8" w:rsidP="00A348E8">
      <w:pPr>
        <w:rPr>
          <w:lang w:val="en-GB"/>
        </w:rPr>
      </w:pPr>
      <w:r>
        <w:rPr>
          <w:lang w:val="en-GB"/>
        </w:rPr>
        <w:t>The secret is not interesting or intriguing since it is a basic ASCII drawing of a pine tree with an underlying message related to Christmas, the season which is it not at the time of presentation.</w:t>
      </w:r>
    </w:p>
    <w:p w14:paraId="29D1E624" w14:textId="6C3BC224" w:rsidR="004A1364" w:rsidRDefault="004A1364" w:rsidP="004A1364">
      <w:pPr>
        <w:jc w:val="center"/>
        <w:rPr>
          <w:i/>
          <w:noProof/>
        </w:rPr>
      </w:pPr>
      <w:r w:rsidRPr="004A1364">
        <w:rPr>
          <w:i/>
          <w:noProof/>
        </w:rPr>
        <w:t>No image is placed here as it is supposed to be a secret. (Haha).</w:t>
      </w:r>
    </w:p>
    <w:p w14:paraId="34E84B1B" w14:textId="3B30FAA4" w:rsidR="004A1364" w:rsidRDefault="004A1364" w:rsidP="004A1364">
      <w:pPr>
        <w:pStyle w:val="Heading2"/>
        <w:rPr>
          <w:lang w:val="en-GB"/>
        </w:rPr>
      </w:pPr>
      <w:r>
        <w:rPr>
          <w:lang w:val="en-GB"/>
        </w:rPr>
        <w:t>Quit</w:t>
      </w:r>
    </w:p>
    <w:p w14:paraId="7EBB34E5" w14:textId="7B30B718" w:rsidR="004A1364" w:rsidRPr="004A1364" w:rsidRDefault="004A1364" w:rsidP="004A1364">
      <w:pPr>
        <w:rPr>
          <w:lang w:val="en-GB"/>
        </w:rPr>
      </w:pPr>
      <w:r>
        <w:rPr>
          <w:noProof/>
        </w:rPr>
        <w:drawing>
          <wp:anchor distT="0" distB="0" distL="114300" distR="114300" simplePos="0" relativeHeight="251683840" behindDoc="0" locked="0" layoutInCell="1" allowOverlap="1" wp14:anchorId="1A95AAC0" wp14:editId="16ED0E28">
            <wp:simplePos x="0" y="0"/>
            <wp:positionH relativeFrom="margin">
              <wp:align>center</wp:align>
            </wp:positionH>
            <wp:positionV relativeFrom="paragraph">
              <wp:posOffset>838200</wp:posOffset>
            </wp:positionV>
            <wp:extent cx="3721100" cy="14884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1100" cy="1488440"/>
                    </a:xfrm>
                    <a:prstGeom prst="rect">
                      <a:avLst/>
                    </a:prstGeom>
                  </pic:spPr>
                </pic:pic>
              </a:graphicData>
            </a:graphic>
          </wp:anchor>
        </w:drawing>
      </w:r>
      <w:r>
        <w:rPr>
          <w:lang w:val="en-GB"/>
        </w:rPr>
        <w:t xml:space="preserve">The quit option </w:t>
      </w:r>
      <w:proofErr w:type="gramStart"/>
      <w:r>
        <w:rPr>
          <w:lang w:val="en-GB"/>
        </w:rPr>
        <w:t>is available for selection at all times</w:t>
      </w:r>
      <w:proofErr w:type="gramEnd"/>
      <w:r>
        <w:rPr>
          <w:lang w:val="en-GB"/>
        </w:rPr>
        <w:t xml:space="preserve"> during the running of </w:t>
      </w:r>
      <w:proofErr w:type="spellStart"/>
      <w:r>
        <w:rPr>
          <w:i/>
          <w:lang w:val="en-GB"/>
        </w:rPr>
        <w:t>BatchMan</w:t>
      </w:r>
      <w:proofErr w:type="spellEnd"/>
      <w:r>
        <w:rPr>
          <w:lang w:val="en-GB"/>
        </w:rPr>
        <w:t xml:space="preserve">. To quit or exit </w:t>
      </w:r>
      <w:proofErr w:type="spellStart"/>
      <w:r>
        <w:rPr>
          <w:i/>
          <w:lang w:val="en-GB"/>
        </w:rPr>
        <w:t>BatchMan</w:t>
      </w:r>
      <w:proofErr w:type="spellEnd"/>
      <w:r>
        <w:rPr>
          <w:lang w:val="en-GB"/>
        </w:rPr>
        <w:t>, simply enter [q] or [Q] with your keyboard. The program will greet you Goodbye.</w:t>
      </w:r>
    </w:p>
    <w:p w14:paraId="3B66B651" w14:textId="48A81926" w:rsidR="00A348E8" w:rsidRDefault="004A1364" w:rsidP="004A1364">
      <w:pPr>
        <w:pStyle w:val="Heading1"/>
        <w:rPr>
          <w:lang w:val="en-GB"/>
        </w:rPr>
      </w:pPr>
      <w:r>
        <w:rPr>
          <w:lang w:val="en-GB"/>
        </w:rPr>
        <w:lastRenderedPageBreak/>
        <w:t>The Code</w:t>
      </w:r>
    </w:p>
    <w:p w14:paraId="1650606C" w14:textId="5711F060" w:rsidR="00BE58F4" w:rsidRDefault="00BE58F4" w:rsidP="00BE58F4">
      <w:pPr>
        <w:rPr>
          <w:lang w:val="en-GB"/>
        </w:rPr>
      </w:pPr>
      <w:r>
        <w:rPr>
          <w:lang w:val="en-GB"/>
        </w:rPr>
        <w:t xml:space="preserve">Project </w:t>
      </w:r>
      <w:proofErr w:type="spellStart"/>
      <w:r>
        <w:rPr>
          <w:i/>
          <w:lang w:val="en-GB"/>
        </w:rPr>
        <w:t>BatchMan</w:t>
      </w:r>
      <w:proofErr w:type="spellEnd"/>
      <w:r>
        <w:rPr>
          <w:lang w:val="en-GB"/>
        </w:rPr>
        <w:t xml:space="preserve"> has a total of three (3) files, these include </w:t>
      </w:r>
      <w:r w:rsidRPr="00BE58F4">
        <w:rPr>
          <w:b/>
          <w:lang w:val="en-GB"/>
        </w:rPr>
        <w:t>batchman.bat</w:t>
      </w:r>
      <w:r>
        <w:rPr>
          <w:lang w:val="en-GB"/>
        </w:rPr>
        <w:t xml:space="preserve">, </w:t>
      </w:r>
      <w:r>
        <w:rPr>
          <w:b/>
          <w:lang w:val="en-GB"/>
        </w:rPr>
        <w:t>sofiascalculator.bat</w:t>
      </w:r>
      <w:r>
        <w:rPr>
          <w:lang w:val="en-GB"/>
        </w:rPr>
        <w:t xml:space="preserve">, and </w:t>
      </w:r>
      <w:r>
        <w:rPr>
          <w:b/>
          <w:lang w:val="en-GB"/>
        </w:rPr>
        <w:t>triviatroopers.bat</w:t>
      </w:r>
      <w:r>
        <w:rPr>
          <w:lang w:val="en-GB"/>
        </w:rPr>
        <w:t xml:space="preserve">. To make the readability of this report and access to the files and its code easier, the complete project can be found online in the repository following this address </w:t>
      </w:r>
      <w:hyperlink r:id="rId34" w:history="1">
        <w:r w:rsidRPr="00253313">
          <w:rPr>
            <w:rStyle w:val="Hyperlink"/>
            <w:lang w:val="en-GB"/>
          </w:rPr>
          <w:t>https://github.com/mi-lk/BatchMan/</w:t>
        </w:r>
      </w:hyperlink>
      <w:r>
        <w:rPr>
          <w:lang w:val="en-GB"/>
        </w:rPr>
        <w:t>.</w:t>
      </w:r>
    </w:p>
    <w:p w14:paraId="663F661E" w14:textId="293D8589" w:rsidR="00BE58F4" w:rsidRDefault="00BE58F4" w:rsidP="00BE58F4">
      <w:pPr>
        <w:rPr>
          <w:lang w:val="en-GB"/>
        </w:rPr>
      </w:pPr>
    </w:p>
    <w:p w14:paraId="38389D2E" w14:textId="1E802EE3" w:rsidR="00BE58F4" w:rsidRDefault="00BE58F4" w:rsidP="00BE58F4">
      <w:pPr>
        <w:pStyle w:val="Heading3"/>
        <w:rPr>
          <w:lang w:val="en-GB"/>
        </w:rPr>
      </w:pPr>
      <w:r>
        <w:rPr>
          <w:lang w:val="en-GB"/>
        </w:rPr>
        <w:t>batchman.bat</w:t>
      </w:r>
    </w:p>
    <w:p w14:paraId="2AE412DC" w14:textId="77777777" w:rsidR="00BE58F4" w:rsidRPr="00BE58F4" w:rsidRDefault="00BE58F4" w:rsidP="00BE58F4">
      <w:pPr>
        <w:spacing w:before="0" w:after="0" w:line="0" w:lineRule="atLeast"/>
        <w:rPr>
          <w:lang w:val="en-GB"/>
        </w:rPr>
      </w:pPr>
      <w:r w:rsidRPr="00BE58F4">
        <w:rPr>
          <w:lang w:val="en-GB"/>
        </w:rPr>
        <w:t>@echo off</w:t>
      </w:r>
    </w:p>
    <w:p w14:paraId="0AB43A92" w14:textId="77777777" w:rsidR="00BE58F4" w:rsidRPr="00BE58F4" w:rsidRDefault="00BE58F4" w:rsidP="00BE58F4">
      <w:pPr>
        <w:spacing w:before="0" w:after="0" w:line="0" w:lineRule="atLeast"/>
        <w:rPr>
          <w:lang w:val="en-GB"/>
        </w:rPr>
      </w:pPr>
      <w:proofErr w:type="spellStart"/>
      <w:r w:rsidRPr="00BE58F4">
        <w:rPr>
          <w:lang w:val="en-GB"/>
        </w:rPr>
        <w:t>color</w:t>
      </w:r>
      <w:proofErr w:type="spellEnd"/>
      <w:r w:rsidRPr="00BE58F4">
        <w:rPr>
          <w:lang w:val="en-GB"/>
        </w:rPr>
        <w:t xml:space="preserve"> FC</w:t>
      </w:r>
    </w:p>
    <w:p w14:paraId="3F37B2CE" w14:textId="77777777" w:rsidR="00BE58F4" w:rsidRPr="00BE58F4" w:rsidRDefault="00BE58F4" w:rsidP="00BE58F4">
      <w:pPr>
        <w:spacing w:before="0" w:after="0" w:line="0" w:lineRule="atLeast"/>
        <w:rPr>
          <w:lang w:val="en-GB"/>
        </w:rPr>
      </w:pPr>
      <w:r w:rsidRPr="00BE58F4">
        <w:rPr>
          <w:lang w:val="en-GB"/>
        </w:rPr>
        <w:t xml:space="preserve">title </w:t>
      </w:r>
      <w:proofErr w:type="spellStart"/>
      <w:r w:rsidRPr="00BE58F4">
        <w:rPr>
          <w:lang w:val="en-GB"/>
        </w:rPr>
        <w:t>BatchMan</w:t>
      </w:r>
      <w:proofErr w:type="spellEnd"/>
    </w:p>
    <w:p w14:paraId="56D3526A" w14:textId="77777777" w:rsidR="00BE58F4" w:rsidRPr="00BE58F4" w:rsidRDefault="00BE58F4" w:rsidP="00BE58F4">
      <w:pPr>
        <w:spacing w:before="0" w:after="0" w:line="0" w:lineRule="atLeast"/>
        <w:rPr>
          <w:lang w:val="en-GB"/>
        </w:rPr>
      </w:pPr>
    </w:p>
    <w:p w14:paraId="040D9496" w14:textId="77777777" w:rsidR="00BE58F4" w:rsidRPr="00BE58F4" w:rsidRDefault="00BE58F4" w:rsidP="00BE58F4">
      <w:pPr>
        <w:spacing w:before="0" w:after="0" w:line="0" w:lineRule="atLeast"/>
        <w:rPr>
          <w:lang w:val="en-GB"/>
        </w:rPr>
      </w:pPr>
      <w:proofErr w:type="gramStart"/>
      <w:r w:rsidRPr="00BE58F4">
        <w:rPr>
          <w:lang w:val="en-GB"/>
        </w:rPr>
        <w:t>:Begin</w:t>
      </w:r>
      <w:proofErr w:type="gramEnd"/>
    </w:p>
    <w:p w14:paraId="1809FD6F"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524C54FA" w14:textId="77777777" w:rsidR="00BE58F4" w:rsidRPr="00BE58F4" w:rsidRDefault="00BE58F4" w:rsidP="00BE58F4">
      <w:pPr>
        <w:spacing w:before="0" w:after="0" w:line="0" w:lineRule="atLeast"/>
        <w:rPr>
          <w:lang w:val="en-GB"/>
        </w:rPr>
      </w:pPr>
      <w:r w:rsidRPr="00BE58F4">
        <w:rPr>
          <w:lang w:val="en-GB"/>
        </w:rPr>
        <w:t>echo.</w:t>
      </w:r>
    </w:p>
    <w:p w14:paraId="5564E9DD" w14:textId="77777777" w:rsidR="00BE58F4" w:rsidRPr="00BE58F4" w:rsidRDefault="00BE58F4" w:rsidP="00BE58F4">
      <w:pPr>
        <w:spacing w:before="0" w:after="0" w:line="0" w:lineRule="atLeast"/>
        <w:rPr>
          <w:lang w:val="en-GB"/>
        </w:rPr>
      </w:pPr>
      <w:r w:rsidRPr="00BE58F4">
        <w:rPr>
          <w:lang w:val="en-GB"/>
        </w:rPr>
        <w:t>echo   Hello world!</w:t>
      </w:r>
    </w:p>
    <w:p w14:paraId="1B6CA478" w14:textId="77777777" w:rsidR="00BE58F4" w:rsidRPr="00BE58F4" w:rsidRDefault="00BE58F4" w:rsidP="00BE58F4">
      <w:pPr>
        <w:spacing w:before="0" w:after="0" w:line="0" w:lineRule="atLeast"/>
        <w:rPr>
          <w:lang w:val="en-GB"/>
        </w:rPr>
      </w:pPr>
      <w:r w:rsidRPr="00BE58F4">
        <w:rPr>
          <w:lang w:val="en-GB"/>
        </w:rPr>
        <w:t>echo -----------------------------------------------------</w:t>
      </w:r>
    </w:p>
    <w:p w14:paraId="31EE59A0" w14:textId="77777777" w:rsidR="00BE58F4" w:rsidRPr="00BE58F4" w:rsidRDefault="00BE58F4" w:rsidP="00BE58F4">
      <w:pPr>
        <w:spacing w:before="0" w:after="0" w:line="0" w:lineRule="atLeast"/>
        <w:rPr>
          <w:lang w:val="en-GB"/>
        </w:rPr>
      </w:pPr>
      <w:r w:rsidRPr="00BE58F4">
        <w:rPr>
          <w:lang w:val="en-GB"/>
        </w:rPr>
        <w:t>echo   Welcome to ~</w:t>
      </w:r>
    </w:p>
    <w:p w14:paraId="1FF11449" w14:textId="77777777" w:rsidR="00BE58F4" w:rsidRPr="00BE58F4" w:rsidRDefault="00BE58F4" w:rsidP="00BE58F4">
      <w:pPr>
        <w:spacing w:before="0" w:after="0" w:line="0" w:lineRule="atLeast"/>
        <w:rPr>
          <w:lang w:val="en-GB"/>
        </w:rPr>
      </w:pPr>
      <w:r w:rsidRPr="00BE58F4">
        <w:rPr>
          <w:lang w:val="en-GB"/>
        </w:rPr>
        <w:t xml:space="preserve">echo    ___   __ ____ ___ _ </w:t>
      </w:r>
      <w:proofErr w:type="gramStart"/>
      <w:r w:rsidRPr="00BE58F4">
        <w:rPr>
          <w:lang w:val="en-GB"/>
        </w:rPr>
        <w:t>_  _</w:t>
      </w:r>
      <w:proofErr w:type="gramEnd"/>
      <w:r w:rsidRPr="00BE58F4">
        <w:rPr>
          <w:lang w:val="en-GB"/>
        </w:rPr>
        <w:t xml:space="preserve">  _   __  _ _ </w:t>
      </w:r>
    </w:p>
    <w:p w14:paraId="7EA40118" w14:textId="368D4E81" w:rsidR="00BE58F4" w:rsidRPr="00BE58F4" w:rsidRDefault="00BE58F4" w:rsidP="00BE58F4">
      <w:pPr>
        <w:spacing w:before="0" w:after="0" w:line="0" w:lineRule="atLeast"/>
        <w:rPr>
          <w:lang w:val="en-GB"/>
        </w:rPr>
      </w:pPr>
      <w:r w:rsidRPr="00BE58F4">
        <w:rPr>
          <w:lang w:val="en-GB"/>
        </w:rPr>
        <w:t xml:space="preserve">echo  </w:t>
      </w:r>
      <w:proofErr w:type="gramStart"/>
      <w:r w:rsidRPr="00BE58F4">
        <w:rPr>
          <w:lang w:val="en-GB"/>
        </w:rPr>
        <w:t xml:space="preserve">  ))_</w:t>
      </w:r>
      <w:proofErr w:type="gramEnd"/>
      <w:r w:rsidRPr="00BE58F4">
        <w:rPr>
          <w:lang w:val="en-GB"/>
        </w:rPr>
        <w:t>) /_`) ))  ))  )`) )\/,) /_`) )\`)</w:t>
      </w:r>
    </w:p>
    <w:p w14:paraId="74CAE7FB" w14:textId="77777777" w:rsidR="00BE58F4" w:rsidRPr="00BE58F4" w:rsidRDefault="00BE58F4" w:rsidP="00BE58F4">
      <w:pPr>
        <w:spacing w:before="0" w:after="0" w:line="0" w:lineRule="atLeast"/>
        <w:rPr>
          <w:lang w:val="en-GB"/>
        </w:rPr>
      </w:pPr>
      <w:r w:rsidRPr="00BE58F4">
        <w:rPr>
          <w:lang w:val="en-GB"/>
        </w:rPr>
        <w:t>echo</w:t>
      </w:r>
      <w:proofErr w:type="gramStart"/>
      <w:r w:rsidRPr="00BE58F4">
        <w:rPr>
          <w:lang w:val="en-GB"/>
        </w:rPr>
        <w:t xml:space="preserve">   (</w:t>
      </w:r>
      <w:proofErr w:type="gramEnd"/>
      <w:r w:rsidRPr="00BE58F4">
        <w:rPr>
          <w:lang w:val="en-GB"/>
        </w:rPr>
        <w:t xml:space="preserve">(__)(( ( ((  ((__(( ( ((`(( (( ( ((`( </w:t>
      </w:r>
    </w:p>
    <w:p w14:paraId="2732888A" w14:textId="77777777" w:rsidR="00BE58F4" w:rsidRPr="00BE58F4" w:rsidRDefault="00BE58F4" w:rsidP="00BE58F4">
      <w:pPr>
        <w:spacing w:before="0" w:after="0" w:line="0" w:lineRule="atLeast"/>
        <w:rPr>
          <w:lang w:val="en-GB"/>
        </w:rPr>
      </w:pPr>
      <w:r w:rsidRPr="00BE58F4">
        <w:rPr>
          <w:lang w:val="en-GB"/>
        </w:rPr>
        <w:t>echo.</w:t>
      </w:r>
    </w:p>
    <w:p w14:paraId="58ACCF74" w14:textId="77777777" w:rsidR="00BE58F4" w:rsidRPr="00BE58F4" w:rsidRDefault="00BE58F4" w:rsidP="00BE58F4">
      <w:pPr>
        <w:spacing w:before="0" w:after="0" w:line="0" w:lineRule="atLeast"/>
        <w:rPr>
          <w:lang w:val="en-GB"/>
        </w:rPr>
      </w:pPr>
      <w:r w:rsidRPr="00BE58F4">
        <w:rPr>
          <w:lang w:val="en-GB"/>
        </w:rPr>
        <w:t>echo -----------------------------------------------------</w:t>
      </w:r>
    </w:p>
    <w:p w14:paraId="789F6D41" w14:textId="77777777" w:rsidR="00BE58F4" w:rsidRPr="00BE58F4" w:rsidRDefault="00BE58F4" w:rsidP="00BE58F4">
      <w:pPr>
        <w:spacing w:before="0" w:after="0" w:line="0" w:lineRule="atLeast"/>
        <w:rPr>
          <w:lang w:val="en-GB"/>
        </w:rPr>
      </w:pPr>
      <w:r w:rsidRPr="00BE58F4">
        <w:rPr>
          <w:lang w:val="en-GB"/>
        </w:rPr>
        <w:t>echo   What do you want to do?  ...</w:t>
      </w:r>
    </w:p>
    <w:p w14:paraId="172F47D5" w14:textId="77777777" w:rsidR="00BE58F4" w:rsidRPr="00BE58F4" w:rsidRDefault="00BE58F4" w:rsidP="00BE58F4">
      <w:pPr>
        <w:spacing w:before="0" w:after="0" w:line="0" w:lineRule="atLeast"/>
        <w:rPr>
          <w:lang w:val="en-GB"/>
        </w:rPr>
      </w:pPr>
      <w:r w:rsidRPr="00BE58F4">
        <w:rPr>
          <w:lang w:val="en-GB"/>
        </w:rPr>
        <w:t>echo.</w:t>
      </w:r>
    </w:p>
    <w:p w14:paraId="0BE37B8B" w14:textId="77777777" w:rsidR="00BE58F4" w:rsidRPr="00BE58F4" w:rsidRDefault="00BE58F4" w:rsidP="00BE58F4">
      <w:pPr>
        <w:spacing w:before="0" w:after="0" w:line="0" w:lineRule="atLeast"/>
        <w:rPr>
          <w:lang w:val="en-GB"/>
        </w:rPr>
      </w:pPr>
      <w:r w:rsidRPr="00BE58F4">
        <w:rPr>
          <w:lang w:val="en-GB"/>
        </w:rPr>
        <w:t>echo (a) Open Directory Menu</w:t>
      </w:r>
    </w:p>
    <w:p w14:paraId="310729B6" w14:textId="77777777" w:rsidR="00BE58F4" w:rsidRPr="00BE58F4" w:rsidRDefault="00BE58F4" w:rsidP="00BE58F4">
      <w:pPr>
        <w:spacing w:before="0" w:after="0" w:line="0" w:lineRule="atLeast"/>
        <w:rPr>
          <w:lang w:val="en-GB"/>
        </w:rPr>
      </w:pPr>
      <w:r w:rsidRPr="00BE58F4">
        <w:rPr>
          <w:lang w:val="en-GB"/>
        </w:rPr>
        <w:t>echo (b) Use Calculator</w:t>
      </w:r>
    </w:p>
    <w:p w14:paraId="7AD7F704" w14:textId="77777777" w:rsidR="00BE58F4" w:rsidRPr="00BE58F4" w:rsidRDefault="00BE58F4" w:rsidP="00BE58F4">
      <w:pPr>
        <w:spacing w:before="0" w:after="0" w:line="0" w:lineRule="atLeast"/>
        <w:rPr>
          <w:lang w:val="en-GB"/>
        </w:rPr>
      </w:pPr>
      <w:r w:rsidRPr="00BE58F4">
        <w:rPr>
          <w:lang w:val="en-GB"/>
        </w:rPr>
        <w:t>echo (c) Play a game</w:t>
      </w:r>
    </w:p>
    <w:p w14:paraId="4A2C54BB" w14:textId="77777777" w:rsidR="00BE58F4" w:rsidRPr="00BE58F4" w:rsidRDefault="00BE58F4" w:rsidP="00BE58F4">
      <w:pPr>
        <w:spacing w:before="0" w:after="0" w:line="0" w:lineRule="atLeast"/>
        <w:rPr>
          <w:lang w:val="en-GB"/>
        </w:rPr>
      </w:pPr>
      <w:r w:rsidRPr="00BE58F4">
        <w:rPr>
          <w:lang w:val="en-GB"/>
        </w:rPr>
        <w:t>echo (d) Browse the internet</w:t>
      </w:r>
    </w:p>
    <w:p w14:paraId="21BB6293" w14:textId="77777777" w:rsidR="00BE58F4" w:rsidRPr="00BE58F4" w:rsidRDefault="00BE58F4" w:rsidP="00BE58F4">
      <w:pPr>
        <w:spacing w:before="0" w:after="0" w:line="0" w:lineRule="atLeast"/>
        <w:rPr>
          <w:lang w:val="en-GB"/>
        </w:rPr>
      </w:pPr>
      <w:r w:rsidRPr="00BE58F4">
        <w:rPr>
          <w:lang w:val="en-GB"/>
        </w:rPr>
        <w:t>echo (f) Tell me my IP Address</w:t>
      </w:r>
    </w:p>
    <w:p w14:paraId="2CC176AC" w14:textId="77777777" w:rsidR="00BE58F4" w:rsidRPr="00BE58F4" w:rsidRDefault="00BE58F4" w:rsidP="00BE58F4">
      <w:pPr>
        <w:spacing w:before="0" w:after="0" w:line="0" w:lineRule="atLeast"/>
        <w:rPr>
          <w:lang w:val="en-GB"/>
        </w:rPr>
      </w:pPr>
      <w:r w:rsidRPr="00BE58F4">
        <w:rPr>
          <w:lang w:val="en-GB"/>
        </w:rPr>
        <w:t>echo.</w:t>
      </w:r>
    </w:p>
    <w:p w14:paraId="14F27316" w14:textId="77777777" w:rsidR="00BE58F4" w:rsidRPr="00BE58F4" w:rsidRDefault="00BE58F4" w:rsidP="00BE58F4">
      <w:pPr>
        <w:spacing w:before="0" w:after="0" w:line="0" w:lineRule="atLeast"/>
        <w:rPr>
          <w:lang w:val="en-GB"/>
        </w:rPr>
      </w:pPr>
      <w:r w:rsidRPr="00BE58F4">
        <w:rPr>
          <w:lang w:val="en-GB"/>
        </w:rPr>
        <w:t>echo (q) Quit</w:t>
      </w:r>
    </w:p>
    <w:p w14:paraId="3435DB39" w14:textId="77777777" w:rsidR="00BE58F4" w:rsidRPr="00BE58F4" w:rsidRDefault="00BE58F4" w:rsidP="00BE58F4">
      <w:pPr>
        <w:spacing w:before="0" w:after="0" w:line="0" w:lineRule="atLeast"/>
        <w:rPr>
          <w:lang w:val="en-GB"/>
        </w:rPr>
      </w:pPr>
      <w:r w:rsidRPr="00BE58F4">
        <w:rPr>
          <w:lang w:val="en-GB"/>
        </w:rPr>
        <w:t>echo.</w:t>
      </w:r>
    </w:p>
    <w:p w14:paraId="1127F772" w14:textId="77777777" w:rsidR="00BE58F4" w:rsidRPr="00BE58F4" w:rsidRDefault="00BE58F4" w:rsidP="00BE58F4">
      <w:pPr>
        <w:spacing w:before="0" w:after="0" w:line="0" w:lineRule="atLeast"/>
        <w:rPr>
          <w:lang w:val="en-GB"/>
        </w:rPr>
      </w:pPr>
      <w:r w:rsidRPr="00BE58F4">
        <w:rPr>
          <w:lang w:val="en-GB"/>
        </w:rPr>
        <w:t>echo.</w:t>
      </w:r>
    </w:p>
    <w:p w14:paraId="454C8CCE" w14:textId="77777777" w:rsidR="00BE58F4" w:rsidRPr="00BE58F4" w:rsidRDefault="00BE58F4" w:rsidP="00BE58F4">
      <w:pPr>
        <w:spacing w:before="0" w:after="0" w:line="0" w:lineRule="atLeast"/>
        <w:rPr>
          <w:lang w:val="en-GB"/>
        </w:rPr>
      </w:pPr>
      <w:r w:rsidRPr="00BE58F4">
        <w:rPr>
          <w:lang w:val="en-GB"/>
        </w:rPr>
        <w:t>echo *To play some theme music, enter 'play'.</w:t>
      </w:r>
    </w:p>
    <w:p w14:paraId="24C2A41D" w14:textId="77777777" w:rsidR="00BE58F4" w:rsidRPr="00BE58F4" w:rsidRDefault="00BE58F4" w:rsidP="00BE58F4">
      <w:pPr>
        <w:spacing w:before="0" w:after="0" w:line="0" w:lineRule="atLeast"/>
        <w:rPr>
          <w:lang w:val="en-GB"/>
        </w:rPr>
      </w:pPr>
      <w:r w:rsidRPr="00BE58F4">
        <w:rPr>
          <w:lang w:val="en-GB"/>
        </w:rPr>
        <w:t>echo.</w:t>
      </w:r>
    </w:p>
    <w:p w14:paraId="5A1EA7E1" w14:textId="77777777" w:rsidR="00BE58F4" w:rsidRPr="00BE58F4" w:rsidRDefault="00BE58F4" w:rsidP="00BE58F4">
      <w:pPr>
        <w:spacing w:before="0" w:after="0" w:line="0" w:lineRule="atLeast"/>
        <w:rPr>
          <w:lang w:val="en-GB"/>
        </w:rPr>
      </w:pPr>
      <w:r w:rsidRPr="00BE58F4">
        <w:rPr>
          <w:lang w:val="en-GB"/>
        </w:rPr>
        <w:t>set /P option="&gt;&gt; "</w:t>
      </w:r>
    </w:p>
    <w:p w14:paraId="651B372E" w14:textId="77777777" w:rsidR="00BE58F4" w:rsidRPr="00BE58F4" w:rsidRDefault="00BE58F4" w:rsidP="00BE58F4">
      <w:pPr>
        <w:spacing w:before="0" w:after="0" w:line="0" w:lineRule="atLeast"/>
        <w:rPr>
          <w:lang w:val="en-GB"/>
        </w:rPr>
      </w:pPr>
      <w:r w:rsidRPr="00BE58F4">
        <w:rPr>
          <w:lang w:val="en-GB"/>
        </w:rPr>
        <w:t xml:space="preserve">if /I %option%==a </w:t>
      </w:r>
      <w:proofErr w:type="spellStart"/>
      <w:r w:rsidRPr="00BE58F4">
        <w:rPr>
          <w:lang w:val="en-GB"/>
        </w:rPr>
        <w:t>goto</w:t>
      </w:r>
      <w:proofErr w:type="spellEnd"/>
      <w:r w:rsidRPr="00BE58F4">
        <w:rPr>
          <w:lang w:val="en-GB"/>
        </w:rPr>
        <w:t xml:space="preserve"> </w:t>
      </w:r>
      <w:proofErr w:type="spellStart"/>
      <w:r w:rsidRPr="00BE58F4">
        <w:rPr>
          <w:lang w:val="en-GB"/>
        </w:rPr>
        <w:t>Dirmenu</w:t>
      </w:r>
      <w:proofErr w:type="spellEnd"/>
    </w:p>
    <w:p w14:paraId="6020D4BF" w14:textId="77777777" w:rsidR="00BE58F4" w:rsidRPr="00BE58F4" w:rsidRDefault="00BE58F4" w:rsidP="00BE58F4">
      <w:pPr>
        <w:spacing w:before="0" w:after="0" w:line="0" w:lineRule="atLeast"/>
        <w:rPr>
          <w:lang w:val="en-GB"/>
        </w:rPr>
      </w:pPr>
      <w:r w:rsidRPr="00BE58F4">
        <w:rPr>
          <w:lang w:val="en-GB"/>
        </w:rPr>
        <w:t xml:space="preserve">if /I %option%==b </w:t>
      </w:r>
      <w:proofErr w:type="spellStart"/>
      <w:r w:rsidRPr="00BE58F4">
        <w:rPr>
          <w:lang w:val="en-GB"/>
        </w:rPr>
        <w:t>goto</w:t>
      </w:r>
      <w:proofErr w:type="spellEnd"/>
      <w:r w:rsidRPr="00BE58F4">
        <w:rPr>
          <w:lang w:val="en-GB"/>
        </w:rPr>
        <w:t xml:space="preserve"> Calc</w:t>
      </w:r>
    </w:p>
    <w:p w14:paraId="668E98F2" w14:textId="77777777" w:rsidR="00BE58F4" w:rsidRPr="00BE58F4" w:rsidRDefault="00BE58F4" w:rsidP="00BE58F4">
      <w:pPr>
        <w:spacing w:before="0" w:after="0" w:line="0" w:lineRule="atLeast"/>
        <w:rPr>
          <w:lang w:val="en-GB"/>
        </w:rPr>
      </w:pPr>
      <w:r w:rsidRPr="00BE58F4">
        <w:rPr>
          <w:lang w:val="en-GB"/>
        </w:rPr>
        <w:t xml:space="preserve">if /I %option%==c </w:t>
      </w:r>
      <w:proofErr w:type="spellStart"/>
      <w:r w:rsidRPr="00BE58F4">
        <w:rPr>
          <w:lang w:val="en-GB"/>
        </w:rPr>
        <w:t>goto</w:t>
      </w:r>
      <w:proofErr w:type="spellEnd"/>
      <w:r w:rsidRPr="00BE58F4">
        <w:rPr>
          <w:lang w:val="en-GB"/>
        </w:rPr>
        <w:t xml:space="preserve"> Game</w:t>
      </w:r>
    </w:p>
    <w:p w14:paraId="078E7BE5" w14:textId="77777777" w:rsidR="00BE58F4" w:rsidRPr="00BE58F4" w:rsidRDefault="00BE58F4" w:rsidP="00BE58F4">
      <w:pPr>
        <w:spacing w:before="0" w:after="0" w:line="0" w:lineRule="atLeast"/>
        <w:rPr>
          <w:lang w:val="en-GB"/>
        </w:rPr>
      </w:pPr>
      <w:r w:rsidRPr="00BE58F4">
        <w:rPr>
          <w:lang w:val="en-GB"/>
        </w:rPr>
        <w:t xml:space="preserve">if /I %option%==d </w:t>
      </w:r>
      <w:proofErr w:type="spellStart"/>
      <w:r w:rsidRPr="00BE58F4">
        <w:rPr>
          <w:lang w:val="en-GB"/>
        </w:rPr>
        <w:t>goto</w:t>
      </w:r>
      <w:proofErr w:type="spellEnd"/>
      <w:r w:rsidRPr="00BE58F4">
        <w:rPr>
          <w:lang w:val="en-GB"/>
        </w:rPr>
        <w:t xml:space="preserve"> Web</w:t>
      </w:r>
    </w:p>
    <w:p w14:paraId="0033BCF6" w14:textId="77777777" w:rsidR="00BE58F4" w:rsidRPr="00BE58F4" w:rsidRDefault="00BE58F4" w:rsidP="00BE58F4">
      <w:pPr>
        <w:spacing w:before="0" w:after="0" w:line="0" w:lineRule="atLeast"/>
        <w:rPr>
          <w:lang w:val="en-GB"/>
        </w:rPr>
      </w:pPr>
      <w:r w:rsidRPr="00BE58F4">
        <w:rPr>
          <w:lang w:val="en-GB"/>
        </w:rPr>
        <w:t xml:space="preserve">if /I %option%==f </w:t>
      </w:r>
      <w:proofErr w:type="spellStart"/>
      <w:r w:rsidRPr="00BE58F4">
        <w:rPr>
          <w:lang w:val="en-GB"/>
        </w:rPr>
        <w:t>goto</w:t>
      </w:r>
      <w:proofErr w:type="spellEnd"/>
      <w:r w:rsidRPr="00BE58F4">
        <w:rPr>
          <w:lang w:val="en-GB"/>
        </w:rPr>
        <w:t xml:space="preserve"> </w:t>
      </w:r>
      <w:proofErr w:type="spellStart"/>
      <w:r w:rsidRPr="00BE58F4">
        <w:rPr>
          <w:lang w:val="en-GB"/>
        </w:rPr>
        <w:t>myIP</w:t>
      </w:r>
      <w:proofErr w:type="spellEnd"/>
    </w:p>
    <w:p w14:paraId="5BE4E8C1" w14:textId="77777777" w:rsidR="00BE58F4" w:rsidRPr="00BE58F4" w:rsidRDefault="00BE58F4" w:rsidP="00BE58F4">
      <w:pPr>
        <w:spacing w:before="0" w:after="0" w:line="0" w:lineRule="atLeast"/>
        <w:rPr>
          <w:lang w:val="en-GB"/>
        </w:rPr>
      </w:pPr>
      <w:r w:rsidRPr="00BE58F4">
        <w:rPr>
          <w:lang w:val="en-GB"/>
        </w:rPr>
        <w:t xml:space="preserve">if /I %option%==q </w:t>
      </w:r>
      <w:proofErr w:type="spellStart"/>
      <w:r w:rsidRPr="00BE58F4">
        <w:rPr>
          <w:lang w:val="en-GB"/>
        </w:rPr>
        <w:t>goto</w:t>
      </w:r>
      <w:proofErr w:type="spellEnd"/>
      <w:r w:rsidRPr="00BE58F4">
        <w:rPr>
          <w:lang w:val="en-GB"/>
        </w:rPr>
        <w:t xml:space="preserve"> Quit</w:t>
      </w:r>
    </w:p>
    <w:p w14:paraId="77C22793" w14:textId="77777777" w:rsidR="00BE58F4" w:rsidRPr="00BE58F4" w:rsidRDefault="00BE58F4" w:rsidP="00BE58F4">
      <w:pPr>
        <w:spacing w:before="0" w:after="0" w:line="0" w:lineRule="atLeast"/>
        <w:rPr>
          <w:lang w:val="en-GB"/>
        </w:rPr>
      </w:pPr>
      <w:r w:rsidRPr="00BE58F4">
        <w:rPr>
          <w:lang w:val="en-GB"/>
        </w:rPr>
        <w:t xml:space="preserve">if /I "%option%"=="play" </w:t>
      </w:r>
      <w:proofErr w:type="spellStart"/>
      <w:r w:rsidRPr="00BE58F4">
        <w:rPr>
          <w:lang w:val="en-GB"/>
        </w:rPr>
        <w:t>goto</w:t>
      </w:r>
      <w:proofErr w:type="spellEnd"/>
      <w:r w:rsidRPr="00BE58F4">
        <w:rPr>
          <w:lang w:val="en-GB"/>
        </w:rPr>
        <w:t xml:space="preserve"> Play</w:t>
      </w:r>
    </w:p>
    <w:p w14:paraId="6E753D77" w14:textId="77777777" w:rsidR="00BE58F4" w:rsidRPr="00BE58F4" w:rsidRDefault="00BE58F4" w:rsidP="00BE58F4">
      <w:pPr>
        <w:spacing w:before="0" w:after="0" w:line="0" w:lineRule="atLeast"/>
        <w:rPr>
          <w:lang w:val="en-GB"/>
        </w:rPr>
      </w:pPr>
      <w:proofErr w:type="gramStart"/>
      <w:r w:rsidRPr="00BE58F4">
        <w:rPr>
          <w:lang w:val="en-GB"/>
        </w:rPr>
        <w:lastRenderedPageBreak/>
        <w:t>::</w:t>
      </w:r>
      <w:proofErr w:type="gramEnd"/>
      <w:r w:rsidRPr="00BE58F4">
        <w:rPr>
          <w:lang w:val="en-GB"/>
        </w:rPr>
        <w:t>Secret</w:t>
      </w:r>
    </w:p>
    <w:p w14:paraId="22C4033B" w14:textId="77777777" w:rsidR="00BE58F4" w:rsidRPr="00BE58F4" w:rsidRDefault="00BE58F4" w:rsidP="00BE58F4">
      <w:pPr>
        <w:spacing w:before="0" w:after="0" w:line="0" w:lineRule="atLeast"/>
        <w:rPr>
          <w:lang w:val="en-GB"/>
        </w:rPr>
      </w:pPr>
      <w:r w:rsidRPr="00BE58F4">
        <w:rPr>
          <w:lang w:val="en-GB"/>
        </w:rPr>
        <w:t xml:space="preserve">if /I %option%==I </w:t>
      </w:r>
      <w:proofErr w:type="spellStart"/>
      <w:r w:rsidRPr="00BE58F4">
        <w:rPr>
          <w:lang w:val="en-GB"/>
        </w:rPr>
        <w:t>goto</w:t>
      </w:r>
      <w:proofErr w:type="spellEnd"/>
      <w:r w:rsidRPr="00BE58F4">
        <w:rPr>
          <w:lang w:val="en-GB"/>
        </w:rPr>
        <w:t xml:space="preserve"> Christmas</w:t>
      </w:r>
    </w:p>
    <w:p w14:paraId="54BCB1CB" w14:textId="77777777" w:rsidR="00BE58F4" w:rsidRPr="00BE58F4" w:rsidRDefault="00BE58F4" w:rsidP="00BE58F4">
      <w:pPr>
        <w:spacing w:before="0" w:after="0" w:line="0" w:lineRule="atLeast"/>
        <w:rPr>
          <w:lang w:val="en-GB"/>
        </w:rPr>
      </w:pPr>
      <w:r w:rsidRPr="00BE58F4">
        <w:rPr>
          <w:lang w:val="en-GB"/>
        </w:rPr>
        <w:t>echo.</w:t>
      </w:r>
    </w:p>
    <w:p w14:paraId="65FD9DE6" w14:textId="77777777" w:rsidR="00BE58F4" w:rsidRPr="00BE58F4" w:rsidRDefault="00BE58F4" w:rsidP="00BE58F4">
      <w:pPr>
        <w:spacing w:before="0" w:after="0" w:line="0" w:lineRule="atLeast"/>
        <w:rPr>
          <w:lang w:val="en-GB"/>
        </w:rPr>
      </w:pPr>
      <w:r w:rsidRPr="00BE58F4">
        <w:rPr>
          <w:lang w:val="en-GB"/>
        </w:rPr>
        <w:t>echo Oops! Invalid input.</w:t>
      </w:r>
    </w:p>
    <w:p w14:paraId="4D9F62A3" w14:textId="77777777" w:rsidR="00BE58F4" w:rsidRPr="00BE58F4" w:rsidRDefault="00BE58F4" w:rsidP="00BE58F4">
      <w:pPr>
        <w:spacing w:before="0" w:after="0" w:line="0" w:lineRule="atLeast"/>
        <w:rPr>
          <w:lang w:val="en-GB"/>
        </w:rPr>
      </w:pPr>
      <w:r w:rsidRPr="00BE58F4">
        <w:rPr>
          <w:lang w:val="en-GB"/>
        </w:rPr>
        <w:t>echo.</w:t>
      </w:r>
    </w:p>
    <w:p w14:paraId="7697D822" w14:textId="77777777" w:rsidR="00BE58F4" w:rsidRPr="00BE58F4" w:rsidRDefault="00BE58F4" w:rsidP="00BE58F4">
      <w:pPr>
        <w:spacing w:before="0" w:after="0" w:line="0" w:lineRule="atLeast"/>
        <w:rPr>
          <w:lang w:val="en-GB"/>
        </w:rPr>
      </w:pPr>
      <w:r w:rsidRPr="00BE58F4">
        <w:rPr>
          <w:lang w:val="en-GB"/>
        </w:rPr>
        <w:t>pause</w:t>
      </w:r>
    </w:p>
    <w:p w14:paraId="3A4B9726"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Begin</w:t>
      </w:r>
    </w:p>
    <w:p w14:paraId="00F25DF5" w14:textId="77777777" w:rsidR="00BE58F4" w:rsidRPr="00BE58F4" w:rsidRDefault="00BE58F4" w:rsidP="00BE58F4">
      <w:pPr>
        <w:spacing w:before="0" w:after="0" w:line="0" w:lineRule="atLeast"/>
        <w:rPr>
          <w:lang w:val="en-GB"/>
        </w:rPr>
      </w:pPr>
    </w:p>
    <w:p w14:paraId="6D0B289D" w14:textId="77777777" w:rsidR="00BE58F4" w:rsidRPr="00BE58F4" w:rsidRDefault="00BE58F4" w:rsidP="00BE58F4">
      <w:pPr>
        <w:spacing w:before="0" w:after="0" w:line="0" w:lineRule="atLeast"/>
        <w:rPr>
          <w:lang w:val="en-GB"/>
        </w:rPr>
      </w:pPr>
      <w:proofErr w:type="gramStart"/>
      <w:r w:rsidRPr="00BE58F4">
        <w:rPr>
          <w:lang w:val="en-GB"/>
        </w:rPr>
        <w:t>:Play</w:t>
      </w:r>
      <w:proofErr w:type="gramEnd"/>
    </w:p>
    <w:p w14:paraId="6021FA1B" w14:textId="77777777" w:rsidR="00BE58F4" w:rsidRPr="00BE58F4" w:rsidRDefault="00BE58F4" w:rsidP="00BE58F4">
      <w:pPr>
        <w:spacing w:before="0" w:after="0" w:line="0" w:lineRule="atLeast"/>
        <w:rPr>
          <w:lang w:val="en-GB"/>
        </w:rPr>
      </w:pPr>
      <w:r w:rsidRPr="00BE58F4">
        <w:rPr>
          <w:lang w:val="en-GB"/>
        </w:rPr>
        <w:t>start https://www.youtube.com/watch?v=MmJ64exGII4</w:t>
      </w:r>
    </w:p>
    <w:p w14:paraId="1284D8EB"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Begin</w:t>
      </w:r>
    </w:p>
    <w:p w14:paraId="0D82738F" w14:textId="77777777" w:rsidR="00BE58F4" w:rsidRPr="00BE58F4" w:rsidRDefault="00BE58F4" w:rsidP="00BE58F4">
      <w:pPr>
        <w:spacing w:before="0" w:after="0" w:line="0" w:lineRule="atLeast"/>
        <w:rPr>
          <w:lang w:val="en-GB"/>
        </w:rPr>
      </w:pPr>
    </w:p>
    <w:p w14:paraId="6097F3AA" w14:textId="77777777" w:rsidR="00BE58F4" w:rsidRPr="00BE58F4" w:rsidRDefault="00BE58F4" w:rsidP="00BE58F4">
      <w:pPr>
        <w:spacing w:before="0" w:after="0" w:line="0" w:lineRule="atLeast"/>
        <w:rPr>
          <w:lang w:val="en-GB"/>
        </w:rPr>
      </w:pPr>
    </w:p>
    <w:p w14:paraId="406B9BDF" w14:textId="77777777" w:rsidR="00BE58F4" w:rsidRPr="00BE58F4" w:rsidRDefault="00BE58F4" w:rsidP="00BE58F4">
      <w:pPr>
        <w:spacing w:before="0" w:after="0" w:line="0" w:lineRule="atLeast"/>
        <w:rPr>
          <w:lang w:val="en-GB"/>
        </w:rPr>
      </w:pPr>
      <w:r w:rsidRPr="00BE58F4">
        <w:rPr>
          <w:lang w:val="en-GB"/>
        </w:rPr>
        <w:t>echo.</w:t>
      </w:r>
    </w:p>
    <w:p w14:paraId="7B478F0D" w14:textId="77777777" w:rsidR="00BE58F4" w:rsidRPr="00BE58F4" w:rsidRDefault="00BE58F4" w:rsidP="00BE58F4">
      <w:pPr>
        <w:spacing w:before="0" w:after="0" w:line="0" w:lineRule="atLeast"/>
        <w:rPr>
          <w:lang w:val="en-GB"/>
        </w:rPr>
      </w:pPr>
      <w:r w:rsidRPr="00BE58F4">
        <w:rPr>
          <w:lang w:val="en-GB"/>
        </w:rPr>
        <w:t>echo Oops! You didn't pick a valid option</w:t>
      </w:r>
      <w:proofErr w:type="gramStart"/>
      <w:r w:rsidRPr="00BE58F4">
        <w:rPr>
          <w:lang w:val="en-GB"/>
        </w:rPr>
        <w:t xml:space="preserve"> ..</w:t>
      </w:r>
      <w:proofErr w:type="gramEnd"/>
      <w:r w:rsidRPr="00BE58F4">
        <w:rPr>
          <w:lang w:val="en-GB"/>
        </w:rPr>
        <w:t xml:space="preserve"> :c</w:t>
      </w:r>
    </w:p>
    <w:p w14:paraId="0347EC26" w14:textId="77777777" w:rsidR="00BE58F4" w:rsidRPr="00BE58F4" w:rsidRDefault="00BE58F4" w:rsidP="00BE58F4">
      <w:pPr>
        <w:spacing w:before="0" w:after="0" w:line="0" w:lineRule="atLeast"/>
        <w:rPr>
          <w:lang w:val="en-GB"/>
        </w:rPr>
      </w:pPr>
      <w:r w:rsidRPr="00BE58F4">
        <w:rPr>
          <w:lang w:val="en-GB"/>
        </w:rPr>
        <w:t>echo.</w:t>
      </w:r>
    </w:p>
    <w:p w14:paraId="793B1C2F" w14:textId="77777777" w:rsidR="00BE58F4" w:rsidRPr="00BE58F4" w:rsidRDefault="00BE58F4" w:rsidP="00BE58F4">
      <w:pPr>
        <w:spacing w:before="0" w:after="0" w:line="0" w:lineRule="atLeast"/>
        <w:rPr>
          <w:lang w:val="en-GB"/>
        </w:rPr>
      </w:pPr>
      <w:r w:rsidRPr="00BE58F4">
        <w:rPr>
          <w:lang w:val="en-GB"/>
        </w:rPr>
        <w:t>pause</w:t>
      </w:r>
    </w:p>
    <w:p w14:paraId="6BB5219F"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Begin</w:t>
      </w:r>
    </w:p>
    <w:p w14:paraId="1ED7CCEC" w14:textId="77777777" w:rsidR="00BE58F4" w:rsidRPr="00BE58F4" w:rsidRDefault="00BE58F4" w:rsidP="00BE58F4">
      <w:pPr>
        <w:spacing w:before="0" w:after="0" w:line="0" w:lineRule="atLeast"/>
        <w:rPr>
          <w:lang w:val="en-GB"/>
        </w:rPr>
      </w:pPr>
    </w:p>
    <w:p w14:paraId="57DD2C76" w14:textId="77777777" w:rsidR="00BE58F4" w:rsidRPr="00BE58F4" w:rsidRDefault="00BE58F4" w:rsidP="00BE58F4">
      <w:pPr>
        <w:spacing w:before="0" w:after="0" w:line="0" w:lineRule="atLeast"/>
        <w:rPr>
          <w:lang w:val="en-GB"/>
        </w:rPr>
      </w:pPr>
    </w:p>
    <w:p w14:paraId="5AFF8395" w14:textId="77777777" w:rsidR="00BE58F4" w:rsidRPr="00BE58F4" w:rsidRDefault="00BE58F4" w:rsidP="00BE58F4">
      <w:pPr>
        <w:spacing w:before="0" w:after="0" w:line="0" w:lineRule="atLeast"/>
        <w:rPr>
          <w:lang w:val="en-GB"/>
        </w:rPr>
      </w:pPr>
      <w:proofErr w:type="gramStart"/>
      <w:r w:rsidRPr="00BE58F4">
        <w:rPr>
          <w:lang w:val="en-GB"/>
        </w:rPr>
        <w:t>:</w:t>
      </w:r>
      <w:proofErr w:type="spellStart"/>
      <w:r w:rsidRPr="00BE58F4">
        <w:rPr>
          <w:lang w:val="en-GB"/>
        </w:rPr>
        <w:t>Dirmenu</w:t>
      </w:r>
      <w:proofErr w:type="spellEnd"/>
      <w:proofErr w:type="gramEnd"/>
    </w:p>
    <w:p w14:paraId="1767C75E"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03582BA2" w14:textId="77777777" w:rsidR="00BE58F4" w:rsidRPr="00BE58F4" w:rsidRDefault="00BE58F4" w:rsidP="00BE58F4">
      <w:pPr>
        <w:spacing w:before="0" w:after="0" w:line="0" w:lineRule="atLeast"/>
        <w:rPr>
          <w:lang w:val="en-GB"/>
        </w:rPr>
      </w:pPr>
      <w:r w:rsidRPr="00BE58F4">
        <w:rPr>
          <w:lang w:val="en-GB"/>
        </w:rPr>
        <w:t>echo.</w:t>
      </w:r>
    </w:p>
    <w:p w14:paraId="688E8817" w14:textId="77777777" w:rsidR="00BE58F4" w:rsidRPr="00BE58F4" w:rsidRDefault="00BE58F4" w:rsidP="00BE58F4">
      <w:pPr>
        <w:spacing w:before="0" w:after="0" w:line="0" w:lineRule="atLeast"/>
        <w:rPr>
          <w:lang w:val="en-GB"/>
        </w:rPr>
      </w:pPr>
      <w:proofErr w:type="gramStart"/>
      <w:r w:rsidRPr="00BE58F4">
        <w:rPr>
          <w:lang w:val="en-GB"/>
        </w:rPr>
        <w:t>echo  Directory</w:t>
      </w:r>
      <w:proofErr w:type="gramEnd"/>
      <w:r w:rsidRPr="00BE58F4">
        <w:rPr>
          <w:lang w:val="en-GB"/>
        </w:rPr>
        <w:t xml:space="preserve"> Menu</w:t>
      </w:r>
    </w:p>
    <w:p w14:paraId="3F07DAEF" w14:textId="77777777" w:rsidR="00BE58F4" w:rsidRPr="00BE58F4" w:rsidRDefault="00BE58F4" w:rsidP="00BE58F4">
      <w:pPr>
        <w:spacing w:before="0" w:after="0" w:line="0" w:lineRule="atLeast"/>
        <w:rPr>
          <w:lang w:val="en-GB"/>
        </w:rPr>
      </w:pPr>
      <w:r w:rsidRPr="00BE58F4">
        <w:rPr>
          <w:lang w:val="en-GB"/>
        </w:rPr>
        <w:t>echo ----------------------------------------------------</w:t>
      </w:r>
    </w:p>
    <w:p w14:paraId="2B66D0FA" w14:textId="77777777" w:rsidR="00BE58F4" w:rsidRPr="00BE58F4" w:rsidRDefault="00BE58F4" w:rsidP="00BE58F4">
      <w:pPr>
        <w:spacing w:before="0" w:after="0" w:line="0" w:lineRule="atLeast"/>
        <w:rPr>
          <w:lang w:val="en-GB"/>
        </w:rPr>
      </w:pPr>
      <w:proofErr w:type="gramStart"/>
      <w:r w:rsidRPr="00BE58F4">
        <w:rPr>
          <w:lang w:val="en-GB"/>
        </w:rPr>
        <w:t>echo  What</w:t>
      </w:r>
      <w:proofErr w:type="gramEnd"/>
      <w:r w:rsidRPr="00BE58F4">
        <w:rPr>
          <w:lang w:val="en-GB"/>
        </w:rPr>
        <w:t xml:space="preserve"> do you want to do?</w:t>
      </w:r>
    </w:p>
    <w:p w14:paraId="226BCB9B" w14:textId="77777777" w:rsidR="00BE58F4" w:rsidRPr="00BE58F4" w:rsidRDefault="00BE58F4" w:rsidP="00BE58F4">
      <w:pPr>
        <w:spacing w:before="0" w:after="0" w:line="0" w:lineRule="atLeast"/>
        <w:rPr>
          <w:lang w:val="en-GB"/>
        </w:rPr>
      </w:pPr>
      <w:r w:rsidRPr="00BE58F4">
        <w:rPr>
          <w:lang w:val="en-GB"/>
        </w:rPr>
        <w:t>echo.</w:t>
      </w:r>
    </w:p>
    <w:p w14:paraId="1C6EC969" w14:textId="77777777" w:rsidR="00BE58F4" w:rsidRPr="00BE58F4" w:rsidRDefault="00BE58F4" w:rsidP="00BE58F4">
      <w:pPr>
        <w:spacing w:before="0" w:after="0" w:line="0" w:lineRule="atLeast"/>
        <w:rPr>
          <w:lang w:val="en-GB"/>
        </w:rPr>
      </w:pPr>
      <w:r w:rsidRPr="00BE58F4">
        <w:rPr>
          <w:lang w:val="en-GB"/>
        </w:rPr>
        <w:t>echo (a) List current directory</w:t>
      </w:r>
    </w:p>
    <w:p w14:paraId="61317B4A" w14:textId="77777777" w:rsidR="00BE58F4" w:rsidRPr="00BE58F4" w:rsidRDefault="00BE58F4" w:rsidP="00BE58F4">
      <w:pPr>
        <w:spacing w:before="0" w:after="0" w:line="0" w:lineRule="atLeast"/>
        <w:rPr>
          <w:lang w:val="en-GB"/>
        </w:rPr>
      </w:pPr>
      <w:r w:rsidRPr="00BE58F4">
        <w:rPr>
          <w:lang w:val="en-GB"/>
        </w:rPr>
        <w:t>echo (b) List files in current directory</w:t>
      </w:r>
    </w:p>
    <w:p w14:paraId="42539DEC" w14:textId="77777777" w:rsidR="00BE58F4" w:rsidRPr="00BE58F4" w:rsidRDefault="00BE58F4" w:rsidP="00BE58F4">
      <w:pPr>
        <w:spacing w:before="0" w:after="0" w:line="0" w:lineRule="atLeast"/>
        <w:rPr>
          <w:lang w:val="en-GB"/>
        </w:rPr>
      </w:pPr>
      <w:r w:rsidRPr="00BE58F4">
        <w:rPr>
          <w:lang w:val="en-GB"/>
        </w:rPr>
        <w:t>echo (c) Create a new text file</w:t>
      </w:r>
    </w:p>
    <w:p w14:paraId="1CDE50FC" w14:textId="77777777" w:rsidR="00BE58F4" w:rsidRPr="00BE58F4" w:rsidRDefault="00BE58F4" w:rsidP="00BE58F4">
      <w:pPr>
        <w:spacing w:before="0" w:after="0" w:line="0" w:lineRule="atLeast"/>
        <w:rPr>
          <w:lang w:val="en-GB"/>
        </w:rPr>
      </w:pPr>
      <w:r w:rsidRPr="00BE58F4">
        <w:rPr>
          <w:lang w:val="en-GB"/>
        </w:rPr>
        <w:t>echo (d) Create a new folder(directory)</w:t>
      </w:r>
    </w:p>
    <w:p w14:paraId="17D59CC1" w14:textId="77777777" w:rsidR="00BE58F4" w:rsidRPr="00BE58F4" w:rsidRDefault="00BE58F4" w:rsidP="00BE58F4">
      <w:pPr>
        <w:spacing w:before="0" w:after="0" w:line="0" w:lineRule="atLeast"/>
        <w:rPr>
          <w:lang w:val="en-GB"/>
        </w:rPr>
      </w:pPr>
      <w:r w:rsidRPr="00BE58F4">
        <w:rPr>
          <w:lang w:val="en-GB"/>
        </w:rPr>
        <w:t>echo.</w:t>
      </w:r>
    </w:p>
    <w:p w14:paraId="78EB5D58" w14:textId="77777777" w:rsidR="00BE58F4" w:rsidRPr="00BE58F4" w:rsidRDefault="00BE58F4" w:rsidP="00BE58F4">
      <w:pPr>
        <w:spacing w:before="0" w:after="0" w:line="0" w:lineRule="atLeast"/>
        <w:rPr>
          <w:lang w:val="en-GB"/>
        </w:rPr>
      </w:pPr>
      <w:r w:rsidRPr="00BE58F4">
        <w:rPr>
          <w:lang w:val="en-GB"/>
        </w:rPr>
        <w:t>echo (z) Go back ...</w:t>
      </w:r>
    </w:p>
    <w:p w14:paraId="7868F2E0" w14:textId="77777777" w:rsidR="00BE58F4" w:rsidRPr="00BE58F4" w:rsidRDefault="00BE58F4" w:rsidP="00BE58F4">
      <w:pPr>
        <w:spacing w:before="0" w:after="0" w:line="0" w:lineRule="atLeast"/>
        <w:rPr>
          <w:lang w:val="en-GB"/>
        </w:rPr>
      </w:pPr>
      <w:r w:rsidRPr="00BE58F4">
        <w:rPr>
          <w:lang w:val="en-GB"/>
        </w:rPr>
        <w:t>echo (q) Quit</w:t>
      </w:r>
    </w:p>
    <w:p w14:paraId="6D3A6998" w14:textId="77777777" w:rsidR="00BE58F4" w:rsidRPr="00BE58F4" w:rsidRDefault="00BE58F4" w:rsidP="00BE58F4">
      <w:pPr>
        <w:spacing w:before="0" w:after="0" w:line="0" w:lineRule="atLeast"/>
        <w:rPr>
          <w:lang w:val="en-GB"/>
        </w:rPr>
      </w:pPr>
      <w:r w:rsidRPr="00BE58F4">
        <w:rPr>
          <w:lang w:val="en-GB"/>
        </w:rPr>
        <w:t>echo.</w:t>
      </w:r>
    </w:p>
    <w:p w14:paraId="74F1CD8C" w14:textId="77777777" w:rsidR="00BE58F4" w:rsidRPr="00BE58F4" w:rsidRDefault="00BE58F4" w:rsidP="00BE58F4">
      <w:pPr>
        <w:spacing w:before="0" w:after="0" w:line="0" w:lineRule="atLeast"/>
        <w:rPr>
          <w:lang w:val="en-GB"/>
        </w:rPr>
      </w:pPr>
      <w:r w:rsidRPr="00BE58F4">
        <w:rPr>
          <w:lang w:val="en-GB"/>
        </w:rPr>
        <w:t>set /P option="&gt;&gt; "</w:t>
      </w:r>
    </w:p>
    <w:p w14:paraId="7B677243" w14:textId="77777777" w:rsidR="00BE58F4" w:rsidRPr="00BE58F4" w:rsidRDefault="00BE58F4" w:rsidP="00BE58F4">
      <w:pPr>
        <w:spacing w:before="0" w:after="0" w:line="0" w:lineRule="atLeast"/>
        <w:rPr>
          <w:lang w:val="en-GB"/>
        </w:rPr>
      </w:pPr>
      <w:r w:rsidRPr="00BE58F4">
        <w:rPr>
          <w:lang w:val="en-GB"/>
        </w:rPr>
        <w:t xml:space="preserve">if /I %option%==a </w:t>
      </w:r>
      <w:proofErr w:type="spellStart"/>
      <w:r w:rsidRPr="00BE58F4">
        <w:rPr>
          <w:lang w:val="en-GB"/>
        </w:rPr>
        <w:t>goto</w:t>
      </w:r>
      <w:proofErr w:type="spellEnd"/>
      <w:r w:rsidRPr="00BE58F4">
        <w:rPr>
          <w:lang w:val="en-GB"/>
        </w:rPr>
        <w:t xml:space="preserve"> Cur</w:t>
      </w:r>
    </w:p>
    <w:p w14:paraId="4A975EAA" w14:textId="77777777" w:rsidR="00BE58F4" w:rsidRPr="00BE58F4" w:rsidRDefault="00BE58F4" w:rsidP="00BE58F4">
      <w:pPr>
        <w:spacing w:before="0" w:after="0" w:line="0" w:lineRule="atLeast"/>
        <w:rPr>
          <w:lang w:val="en-GB"/>
        </w:rPr>
      </w:pPr>
      <w:r w:rsidRPr="00BE58F4">
        <w:rPr>
          <w:lang w:val="en-GB"/>
        </w:rPr>
        <w:t xml:space="preserve">if /I %option%==b </w:t>
      </w:r>
      <w:proofErr w:type="spellStart"/>
      <w:r w:rsidRPr="00BE58F4">
        <w:rPr>
          <w:lang w:val="en-GB"/>
        </w:rPr>
        <w:t>goto</w:t>
      </w:r>
      <w:proofErr w:type="spellEnd"/>
      <w:r w:rsidRPr="00BE58F4">
        <w:rPr>
          <w:lang w:val="en-GB"/>
        </w:rPr>
        <w:t xml:space="preserve"> Ls</w:t>
      </w:r>
    </w:p>
    <w:p w14:paraId="2C177002" w14:textId="77777777" w:rsidR="00BE58F4" w:rsidRPr="00BE58F4" w:rsidRDefault="00BE58F4" w:rsidP="00BE58F4">
      <w:pPr>
        <w:spacing w:before="0" w:after="0" w:line="0" w:lineRule="atLeast"/>
        <w:rPr>
          <w:lang w:val="en-GB"/>
        </w:rPr>
      </w:pPr>
      <w:r w:rsidRPr="00BE58F4">
        <w:rPr>
          <w:lang w:val="en-GB"/>
        </w:rPr>
        <w:t xml:space="preserve">if /I %option%==c </w:t>
      </w:r>
      <w:proofErr w:type="spellStart"/>
      <w:r w:rsidRPr="00BE58F4">
        <w:rPr>
          <w:lang w:val="en-GB"/>
        </w:rPr>
        <w:t>goto</w:t>
      </w:r>
      <w:proofErr w:type="spellEnd"/>
      <w:r w:rsidRPr="00BE58F4">
        <w:rPr>
          <w:lang w:val="en-GB"/>
        </w:rPr>
        <w:t xml:space="preserve"> Txt</w:t>
      </w:r>
    </w:p>
    <w:p w14:paraId="1A30C4CF" w14:textId="77777777" w:rsidR="00BE58F4" w:rsidRPr="00BE58F4" w:rsidRDefault="00BE58F4" w:rsidP="00BE58F4">
      <w:pPr>
        <w:spacing w:before="0" w:after="0" w:line="0" w:lineRule="atLeast"/>
        <w:rPr>
          <w:lang w:val="en-GB"/>
        </w:rPr>
      </w:pPr>
      <w:r w:rsidRPr="00BE58F4">
        <w:rPr>
          <w:lang w:val="en-GB"/>
        </w:rPr>
        <w:t xml:space="preserve">if /I %option%==d </w:t>
      </w:r>
      <w:proofErr w:type="spellStart"/>
      <w:r w:rsidRPr="00BE58F4">
        <w:rPr>
          <w:lang w:val="en-GB"/>
        </w:rPr>
        <w:t>goto</w:t>
      </w:r>
      <w:proofErr w:type="spellEnd"/>
      <w:r w:rsidRPr="00BE58F4">
        <w:rPr>
          <w:lang w:val="en-GB"/>
        </w:rPr>
        <w:t xml:space="preserve"> Fold</w:t>
      </w:r>
    </w:p>
    <w:p w14:paraId="5BFB08FF" w14:textId="77777777" w:rsidR="00BE58F4" w:rsidRPr="00BE58F4" w:rsidRDefault="00BE58F4" w:rsidP="00BE58F4">
      <w:pPr>
        <w:spacing w:before="0" w:after="0" w:line="0" w:lineRule="atLeast"/>
        <w:rPr>
          <w:lang w:val="en-GB"/>
        </w:rPr>
      </w:pPr>
      <w:r w:rsidRPr="00BE58F4">
        <w:rPr>
          <w:lang w:val="en-GB"/>
        </w:rPr>
        <w:t xml:space="preserve">if /I %option%==z </w:t>
      </w:r>
      <w:proofErr w:type="spellStart"/>
      <w:r w:rsidRPr="00BE58F4">
        <w:rPr>
          <w:lang w:val="en-GB"/>
        </w:rPr>
        <w:t>goto</w:t>
      </w:r>
      <w:proofErr w:type="spellEnd"/>
      <w:r w:rsidRPr="00BE58F4">
        <w:rPr>
          <w:lang w:val="en-GB"/>
        </w:rPr>
        <w:t xml:space="preserve"> Begin</w:t>
      </w:r>
    </w:p>
    <w:p w14:paraId="489509A2" w14:textId="77777777" w:rsidR="00BE58F4" w:rsidRPr="00BE58F4" w:rsidRDefault="00BE58F4" w:rsidP="00BE58F4">
      <w:pPr>
        <w:spacing w:before="0" w:after="0" w:line="0" w:lineRule="atLeast"/>
        <w:rPr>
          <w:lang w:val="en-GB"/>
        </w:rPr>
      </w:pPr>
      <w:r w:rsidRPr="00BE58F4">
        <w:rPr>
          <w:lang w:val="en-GB"/>
        </w:rPr>
        <w:t xml:space="preserve">if /I %option%==q </w:t>
      </w:r>
      <w:proofErr w:type="spellStart"/>
      <w:r w:rsidRPr="00BE58F4">
        <w:rPr>
          <w:lang w:val="en-GB"/>
        </w:rPr>
        <w:t>goto</w:t>
      </w:r>
      <w:proofErr w:type="spellEnd"/>
      <w:r w:rsidRPr="00BE58F4">
        <w:rPr>
          <w:lang w:val="en-GB"/>
        </w:rPr>
        <w:t xml:space="preserve"> Quit</w:t>
      </w:r>
    </w:p>
    <w:p w14:paraId="189F7461" w14:textId="77777777" w:rsidR="00BE58F4" w:rsidRPr="00BE58F4" w:rsidRDefault="00BE58F4" w:rsidP="00BE58F4">
      <w:pPr>
        <w:spacing w:before="0" w:after="0" w:line="0" w:lineRule="atLeast"/>
        <w:rPr>
          <w:lang w:val="en-GB"/>
        </w:rPr>
      </w:pPr>
      <w:r w:rsidRPr="00BE58F4">
        <w:rPr>
          <w:lang w:val="en-GB"/>
        </w:rPr>
        <w:t>echo.</w:t>
      </w:r>
    </w:p>
    <w:p w14:paraId="38406FA0" w14:textId="77777777" w:rsidR="00BE58F4" w:rsidRPr="00BE58F4" w:rsidRDefault="00BE58F4" w:rsidP="00BE58F4">
      <w:pPr>
        <w:spacing w:before="0" w:after="0" w:line="0" w:lineRule="atLeast"/>
        <w:rPr>
          <w:lang w:val="en-GB"/>
        </w:rPr>
      </w:pPr>
      <w:r w:rsidRPr="00BE58F4">
        <w:rPr>
          <w:lang w:val="en-GB"/>
        </w:rPr>
        <w:t>echo Oops! Invalid input.</w:t>
      </w:r>
    </w:p>
    <w:p w14:paraId="1B07246B" w14:textId="77777777" w:rsidR="00BE58F4" w:rsidRPr="00BE58F4" w:rsidRDefault="00BE58F4" w:rsidP="00BE58F4">
      <w:pPr>
        <w:spacing w:before="0" w:after="0" w:line="0" w:lineRule="atLeast"/>
        <w:rPr>
          <w:lang w:val="en-GB"/>
        </w:rPr>
      </w:pPr>
      <w:r w:rsidRPr="00BE58F4">
        <w:rPr>
          <w:lang w:val="en-GB"/>
        </w:rPr>
        <w:t>pause</w:t>
      </w:r>
    </w:p>
    <w:p w14:paraId="7C0CE7CC"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t>
      </w:r>
      <w:proofErr w:type="spellStart"/>
      <w:r w:rsidRPr="00BE58F4">
        <w:rPr>
          <w:lang w:val="en-GB"/>
        </w:rPr>
        <w:t>Dirmenu</w:t>
      </w:r>
      <w:proofErr w:type="spellEnd"/>
    </w:p>
    <w:p w14:paraId="16256F87" w14:textId="77777777" w:rsidR="00BE58F4" w:rsidRPr="00BE58F4" w:rsidRDefault="00BE58F4" w:rsidP="00BE58F4">
      <w:pPr>
        <w:spacing w:before="0" w:after="0" w:line="0" w:lineRule="atLeast"/>
        <w:rPr>
          <w:lang w:val="en-GB"/>
        </w:rPr>
      </w:pPr>
    </w:p>
    <w:p w14:paraId="35344F9B" w14:textId="77777777" w:rsidR="00BE58F4" w:rsidRPr="00BE58F4" w:rsidRDefault="00BE58F4" w:rsidP="00BE58F4">
      <w:pPr>
        <w:spacing w:before="0" w:after="0" w:line="0" w:lineRule="atLeast"/>
        <w:rPr>
          <w:lang w:val="en-GB"/>
        </w:rPr>
      </w:pPr>
      <w:proofErr w:type="gramStart"/>
      <w:r w:rsidRPr="00BE58F4">
        <w:rPr>
          <w:lang w:val="en-GB"/>
        </w:rPr>
        <w:lastRenderedPageBreak/>
        <w:t>:Cur</w:t>
      </w:r>
      <w:proofErr w:type="gramEnd"/>
    </w:p>
    <w:p w14:paraId="32DEC4AD"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272BF2BF" w14:textId="77777777" w:rsidR="00BE58F4" w:rsidRPr="00BE58F4" w:rsidRDefault="00BE58F4" w:rsidP="00BE58F4">
      <w:pPr>
        <w:spacing w:before="0" w:after="0" w:line="0" w:lineRule="atLeast"/>
        <w:rPr>
          <w:lang w:val="en-GB"/>
        </w:rPr>
      </w:pPr>
      <w:r w:rsidRPr="00BE58F4">
        <w:rPr>
          <w:lang w:val="en-GB"/>
        </w:rPr>
        <w:t>echo ----------------------------------------------------</w:t>
      </w:r>
    </w:p>
    <w:p w14:paraId="5C0C5151" w14:textId="77777777" w:rsidR="00BE58F4" w:rsidRPr="00BE58F4" w:rsidRDefault="00BE58F4" w:rsidP="00BE58F4">
      <w:pPr>
        <w:spacing w:before="0" w:after="0" w:line="0" w:lineRule="atLeast"/>
        <w:rPr>
          <w:lang w:val="en-GB"/>
        </w:rPr>
      </w:pPr>
      <w:r w:rsidRPr="00BE58F4">
        <w:rPr>
          <w:lang w:val="en-GB"/>
        </w:rPr>
        <w:t>echo.</w:t>
      </w:r>
    </w:p>
    <w:p w14:paraId="5F9878A6" w14:textId="77777777" w:rsidR="00BE58F4" w:rsidRPr="00BE58F4" w:rsidRDefault="00BE58F4" w:rsidP="00BE58F4">
      <w:pPr>
        <w:spacing w:before="0" w:after="0" w:line="0" w:lineRule="atLeast"/>
        <w:rPr>
          <w:lang w:val="en-GB"/>
        </w:rPr>
      </w:pPr>
      <w:r w:rsidRPr="00BE58F4">
        <w:rPr>
          <w:lang w:val="en-GB"/>
        </w:rPr>
        <w:t>echo   Current working directory:</w:t>
      </w:r>
    </w:p>
    <w:p w14:paraId="77596B8B" w14:textId="77777777" w:rsidR="00BE58F4" w:rsidRPr="00BE58F4" w:rsidRDefault="00BE58F4" w:rsidP="00BE58F4">
      <w:pPr>
        <w:spacing w:before="0" w:after="0" w:line="0" w:lineRule="atLeast"/>
        <w:rPr>
          <w:lang w:val="en-GB"/>
        </w:rPr>
      </w:pPr>
      <w:r w:rsidRPr="00BE58F4">
        <w:rPr>
          <w:lang w:val="en-GB"/>
        </w:rPr>
        <w:t>echo   %cd%</w:t>
      </w:r>
    </w:p>
    <w:p w14:paraId="3C7F9B46" w14:textId="77777777" w:rsidR="00BE58F4" w:rsidRPr="00BE58F4" w:rsidRDefault="00BE58F4" w:rsidP="00BE58F4">
      <w:pPr>
        <w:spacing w:before="0" w:after="0" w:line="0" w:lineRule="atLeast"/>
        <w:rPr>
          <w:lang w:val="en-GB"/>
        </w:rPr>
      </w:pPr>
      <w:r w:rsidRPr="00BE58F4">
        <w:rPr>
          <w:lang w:val="en-GB"/>
        </w:rPr>
        <w:t>echo.</w:t>
      </w:r>
    </w:p>
    <w:p w14:paraId="067495F0" w14:textId="77777777" w:rsidR="00BE58F4" w:rsidRPr="00BE58F4" w:rsidRDefault="00BE58F4" w:rsidP="00BE58F4">
      <w:pPr>
        <w:spacing w:before="0" w:after="0" w:line="0" w:lineRule="atLeast"/>
        <w:rPr>
          <w:lang w:val="en-GB"/>
        </w:rPr>
      </w:pPr>
      <w:r w:rsidRPr="00BE58F4">
        <w:rPr>
          <w:lang w:val="en-GB"/>
        </w:rPr>
        <w:t>echo ----------------------------------------------------</w:t>
      </w:r>
    </w:p>
    <w:p w14:paraId="41A8D2EE" w14:textId="77777777" w:rsidR="00BE58F4" w:rsidRPr="00BE58F4" w:rsidRDefault="00BE58F4" w:rsidP="00BE58F4">
      <w:pPr>
        <w:spacing w:before="0" w:after="0" w:line="0" w:lineRule="atLeast"/>
        <w:rPr>
          <w:lang w:val="en-GB"/>
        </w:rPr>
      </w:pPr>
      <w:r w:rsidRPr="00BE58F4">
        <w:rPr>
          <w:lang w:val="en-GB"/>
        </w:rPr>
        <w:t>echo.</w:t>
      </w:r>
    </w:p>
    <w:p w14:paraId="04B0DDE4" w14:textId="77777777" w:rsidR="00BE58F4" w:rsidRPr="00BE58F4" w:rsidRDefault="00BE58F4" w:rsidP="00BE58F4">
      <w:pPr>
        <w:spacing w:before="0" w:after="0" w:line="0" w:lineRule="atLeast"/>
        <w:rPr>
          <w:lang w:val="en-GB"/>
        </w:rPr>
      </w:pPr>
      <w:r w:rsidRPr="00BE58F4">
        <w:rPr>
          <w:lang w:val="en-GB"/>
        </w:rPr>
        <w:t>pause</w:t>
      </w:r>
    </w:p>
    <w:p w14:paraId="103D16BF"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t>
      </w:r>
      <w:proofErr w:type="spellStart"/>
      <w:r w:rsidRPr="00BE58F4">
        <w:rPr>
          <w:lang w:val="en-GB"/>
        </w:rPr>
        <w:t>Dirmenu</w:t>
      </w:r>
      <w:proofErr w:type="spellEnd"/>
    </w:p>
    <w:p w14:paraId="129E6998" w14:textId="77777777" w:rsidR="00BE58F4" w:rsidRPr="00BE58F4" w:rsidRDefault="00BE58F4" w:rsidP="00BE58F4">
      <w:pPr>
        <w:spacing w:before="0" w:after="0" w:line="0" w:lineRule="atLeast"/>
        <w:rPr>
          <w:lang w:val="en-GB"/>
        </w:rPr>
      </w:pPr>
    </w:p>
    <w:p w14:paraId="62459547" w14:textId="77777777" w:rsidR="00BE58F4" w:rsidRPr="00BE58F4" w:rsidRDefault="00BE58F4" w:rsidP="00BE58F4">
      <w:pPr>
        <w:spacing w:before="0" w:after="0" w:line="0" w:lineRule="atLeast"/>
        <w:rPr>
          <w:lang w:val="en-GB"/>
        </w:rPr>
      </w:pPr>
      <w:proofErr w:type="gramStart"/>
      <w:r w:rsidRPr="00BE58F4">
        <w:rPr>
          <w:lang w:val="en-GB"/>
        </w:rPr>
        <w:t>:Ls</w:t>
      </w:r>
      <w:proofErr w:type="gramEnd"/>
    </w:p>
    <w:p w14:paraId="227CB350"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24F7DAD5" w14:textId="77777777" w:rsidR="00BE58F4" w:rsidRPr="00BE58F4" w:rsidRDefault="00BE58F4" w:rsidP="00BE58F4">
      <w:pPr>
        <w:spacing w:before="0" w:after="0" w:line="0" w:lineRule="atLeast"/>
        <w:rPr>
          <w:lang w:val="en-GB"/>
        </w:rPr>
      </w:pPr>
      <w:r w:rsidRPr="00BE58F4">
        <w:rPr>
          <w:lang w:val="en-GB"/>
        </w:rPr>
        <w:t>echo ----------------------------------------------------</w:t>
      </w:r>
    </w:p>
    <w:p w14:paraId="5392DDE4" w14:textId="77777777" w:rsidR="00BE58F4" w:rsidRPr="00BE58F4" w:rsidRDefault="00BE58F4" w:rsidP="00BE58F4">
      <w:pPr>
        <w:spacing w:before="0" w:after="0" w:line="0" w:lineRule="atLeast"/>
        <w:rPr>
          <w:lang w:val="en-GB"/>
        </w:rPr>
      </w:pPr>
      <w:r w:rsidRPr="00BE58F4">
        <w:rPr>
          <w:lang w:val="en-GB"/>
        </w:rPr>
        <w:t>echo.</w:t>
      </w:r>
    </w:p>
    <w:p w14:paraId="44575CBA" w14:textId="77777777" w:rsidR="00BE58F4" w:rsidRPr="00BE58F4" w:rsidRDefault="00BE58F4" w:rsidP="00BE58F4">
      <w:pPr>
        <w:spacing w:before="0" w:after="0" w:line="0" w:lineRule="atLeast"/>
        <w:rPr>
          <w:lang w:val="en-GB"/>
        </w:rPr>
      </w:pPr>
      <w:r w:rsidRPr="00BE58F4">
        <w:rPr>
          <w:lang w:val="en-GB"/>
        </w:rPr>
        <w:t>echo Files/folders in current directory:</w:t>
      </w:r>
    </w:p>
    <w:p w14:paraId="668D30CC" w14:textId="77777777" w:rsidR="00BE58F4" w:rsidRPr="00BE58F4" w:rsidRDefault="00BE58F4" w:rsidP="00BE58F4">
      <w:pPr>
        <w:spacing w:before="0" w:after="0" w:line="0" w:lineRule="atLeast"/>
        <w:rPr>
          <w:lang w:val="en-GB"/>
        </w:rPr>
      </w:pPr>
      <w:r w:rsidRPr="00BE58F4">
        <w:rPr>
          <w:lang w:val="en-GB"/>
        </w:rPr>
        <w:t>echo.</w:t>
      </w:r>
    </w:p>
    <w:p w14:paraId="5195EB28" w14:textId="77777777" w:rsidR="00BE58F4" w:rsidRPr="00BE58F4" w:rsidRDefault="00BE58F4" w:rsidP="00BE58F4">
      <w:pPr>
        <w:spacing w:before="0" w:after="0" w:line="0" w:lineRule="atLeast"/>
        <w:rPr>
          <w:lang w:val="en-GB"/>
        </w:rPr>
      </w:pPr>
      <w:proofErr w:type="spellStart"/>
      <w:r w:rsidRPr="00BE58F4">
        <w:rPr>
          <w:lang w:val="en-GB"/>
        </w:rPr>
        <w:t>dir</w:t>
      </w:r>
      <w:proofErr w:type="spellEnd"/>
      <w:r w:rsidRPr="00BE58F4">
        <w:rPr>
          <w:lang w:val="en-GB"/>
        </w:rPr>
        <w:t xml:space="preserve"> /b /a /OGN</w:t>
      </w:r>
    </w:p>
    <w:p w14:paraId="7F6B50B1" w14:textId="77777777" w:rsidR="00BE58F4" w:rsidRPr="00BE58F4" w:rsidRDefault="00BE58F4" w:rsidP="00BE58F4">
      <w:pPr>
        <w:spacing w:before="0" w:after="0" w:line="0" w:lineRule="atLeast"/>
        <w:rPr>
          <w:lang w:val="en-GB"/>
        </w:rPr>
      </w:pPr>
      <w:r w:rsidRPr="00BE58F4">
        <w:rPr>
          <w:lang w:val="en-GB"/>
        </w:rPr>
        <w:t>echo.</w:t>
      </w:r>
    </w:p>
    <w:p w14:paraId="53039D78" w14:textId="77777777" w:rsidR="00BE58F4" w:rsidRPr="00BE58F4" w:rsidRDefault="00BE58F4" w:rsidP="00BE58F4">
      <w:pPr>
        <w:spacing w:before="0" w:after="0" w:line="0" w:lineRule="atLeast"/>
        <w:rPr>
          <w:lang w:val="en-GB"/>
        </w:rPr>
      </w:pPr>
      <w:r w:rsidRPr="00BE58F4">
        <w:rPr>
          <w:lang w:val="en-GB"/>
        </w:rPr>
        <w:t>echo ----------------------------------------------------</w:t>
      </w:r>
    </w:p>
    <w:p w14:paraId="4CBCF882" w14:textId="77777777" w:rsidR="00BE58F4" w:rsidRPr="00BE58F4" w:rsidRDefault="00BE58F4" w:rsidP="00BE58F4">
      <w:pPr>
        <w:spacing w:before="0" w:after="0" w:line="0" w:lineRule="atLeast"/>
        <w:rPr>
          <w:lang w:val="en-GB"/>
        </w:rPr>
      </w:pPr>
      <w:r w:rsidRPr="00BE58F4">
        <w:rPr>
          <w:lang w:val="en-GB"/>
        </w:rPr>
        <w:t>pause</w:t>
      </w:r>
    </w:p>
    <w:p w14:paraId="08966CFF"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t>
      </w:r>
      <w:proofErr w:type="spellStart"/>
      <w:r w:rsidRPr="00BE58F4">
        <w:rPr>
          <w:lang w:val="en-GB"/>
        </w:rPr>
        <w:t>Dirmenu</w:t>
      </w:r>
      <w:proofErr w:type="spellEnd"/>
    </w:p>
    <w:p w14:paraId="0DE016FB" w14:textId="77777777" w:rsidR="00BE58F4" w:rsidRPr="00BE58F4" w:rsidRDefault="00BE58F4" w:rsidP="00BE58F4">
      <w:pPr>
        <w:spacing w:before="0" w:after="0" w:line="0" w:lineRule="atLeast"/>
        <w:rPr>
          <w:lang w:val="en-GB"/>
        </w:rPr>
      </w:pPr>
    </w:p>
    <w:p w14:paraId="68DE5254" w14:textId="77777777" w:rsidR="00BE58F4" w:rsidRPr="00BE58F4" w:rsidRDefault="00BE58F4" w:rsidP="00BE58F4">
      <w:pPr>
        <w:spacing w:before="0" w:after="0" w:line="0" w:lineRule="atLeast"/>
        <w:rPr>
          <w:lang w:val="en-GB"/>
        </w:rPr>
      </w:pPr>
      <w:proofErr w:type="gramStart"/>
      <w:r w:rsidRPr="00BE58F4">
        <w:rPr>
          <w:lang w:val="en-GB"/>
        </w:rPr>
        <w:t>:Txt</w:t>
      </w:r>
      <w:proofErr w:type="gramEnd"/>
    </w:p>
    <w:p w14:paraId="340954BB"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65045935" w14:textId="77777777" w:rsidR="00BE58F4" w:rsidRPr="00BE58F4" w:rsidRDefault="00BE58F4" w:rsidP="00BE58F4">
      <w:pPr>
        <w:spacing w:before="0" w:after="0" w:line="0" w:lineRule="atLeast"/>
        <w:rPr>
          <w:lang w:val="en-GB"/>
        </w:rPr>
      </w:pPr>
      <w:r w:rsidRPr="00BE58F4">
        <w:rPr>
          <w:lang w:val="en-GB"/>
        </w:rPr>
        <w:t>echo ----------------------------------------------------</w:t>
      </w:r>
    </w:p>
    <w:p w14:paraId="72DF26D5" w14:textId="77777777" w:rsidR="00BE58F4" w:rsidRPr="00BE58F4" w:rsidRDefault="00BE58F4" w:rsidP="00BE58F4">
      <w:pPr>
        <w:spacing w:before="0" w:after="0" w:line="0" w:lineRule="atLeast"/>
        <w:rPr>
          <w:lang w:val="en-GB"/>
        </w:rPr>
      </w:pPr>
      <w:r w:rsidRPr="00BE58F4">
        <w:rPr>
          <w:lang w:val="en-GB"/>
        </w:rPr>
        <w:t>echo.</w:t>
      </w:r>
    </w:p>
    <w:p w14:paraId="75E1BEC0" w14:textId="77777777" w:rsidR="00BE58F4" w:rsidRPr="00BE58F4" w:rsidRDefault="00BE58F4" w:rsidP="00BE58F4">
      <w:pPr>
        <w:spacing w:before="0" w:after="0" w:line="0" w:lineRule="atLeast"/>
        <w:rPr>
          <w:lang w:val="en-GB"/>
        </w:rPr>
      </w:pPr>
      <w:r w:rsidRPr="00BE58F4">
        <w:rPr>
          <w:lang w:val="en-GB"/>
        </w:rPr>
        <w:t xml:space="preserve">echo   </w:t>
      </w:r>
      <w:proofErr w:type="gramStart"/>
      <w:r w:rsidRPr="00BE58F4">
        <w:rPr>
          <w:lang w:val="en-GB"/>
        </w:rPr>
        <w:t>To</w:t>
      </w:r>
      <w:proofErr w:type="gramEnd"/>
      <w:r w:rsidRPr="00BE58F4">
        <w:rPr>
          <w:lang w:val="en-GB"/>
        </w:rPr>
        <w:t xml:space="preserve"> create a new text file, enter a name:</w:t>
      </w:r>
    </w:p>
    <w:p w14:paraId="705FB1E0" w14:textId="77777777" w:rsidR="00BE58F4" w:rsidRPr="00BE58F4" w:rsidRDefault="00BE58F4" w:rsidP="00BE58F4">
      <w:pPr>
        <w:spacing w:before="0" w:after="0" w:line="0" w:lineRule="atLeast"/>
        <w:rPr>
          <w:lang w:val="en-GB"/>
        </w:rPr>
      </w:pPr>
      <w:r w:rsidRPr="00BE58F4">
        <w:rPr>
          <w:lang w:val="en-GB"/>
        </w:rPr>
        <w:t>set /P name="&gt;&gt; "</w:t>
      </w:r>
    </w:p>
    <w:p w14:paraId="2237CE65" w14:textId="77777777" w:rsidR="00BE58F4" w:rsidRPr="00BE58F4" w:rsidRDefault="00BE58F4" w:rsidP="00BE58F4">
      <w:pPr>
        <w:spacing w:before="0" w:after="0" w:line="0" w:lineRule="atLeast"/>
        <w:rPr>
          <w:lang w:val="en-GB"/>
        </w:rPr>
      </w:pPr>
      <w:r w:rsidRPr="00BE58F4">
        <w:rPr>
          <w:lang w:val="en-GB"/>
        </w:rPr>
        <w:t>notepad %name%.txt</w:t>
      </w:r>
    </w:p>
    <w:p w14:paraId="51F5C172" w14:textId="77777777" w:rsidR="00BE58F4" w:rsidRPr="00BE58F4" w:rsidRDefault="00BE58F4" w:rsidP="00BE58F4">
      <w:pPr>
        <w:spacing w:before="0" w:after="0" w:line="0" w:lineRule="atLeast"/>
        <w:rPr>
          <w:lang w:val="en-GB"/>
        </w:rPr>
      </w:pPr>
      <w:r w:rsidRPr="00BE58F4">
        <w:rPr>
          <w:lang w:val="en-GB"/>
        </w:rPr>
        <w:t>echo.</w:t>
      </w:r>
    </w:p>
    <w:p w14:paraId="5C0B1A90" w14:textId="77777777" w:rsidR="00BE58F4" w:rsidRPr="00BE58F4" w:rsidRDefault="00BE58F4" w:rsidP="00BE58F4">
      <w:pPr>
        <w:spacing w:before="0" w:after="0" w:line="0" w:lineRule="atLeast"/>
        <w:rPr>
          <w:lang w:val="en-GB"/>
        </w:rPr>
      </w:pPr>
      <w:r w:rsidRPr="00BE58F4">
        <w:rPr>
          <w:lang w:val="en-GB"/>
        </w:rPr>
        <w:t>echo ----------------------------------------------------</w:t>
      </w:r>
    </w:p>
    <w:p w14:paraId="3106F296" w14:textId="77777777" w:rsidR="00BE58F4" w:rsidRPr="00BE58F4" w:rsidRDefault="00BE58F4" w:rsidP="00BE58F4">
      <w:pPr>
        <w:spacing w:before="0" w:after="0" w:line="0" w:lineRule="atLeast"/>
        <w:rPr>
          <w:lang w:val="en-GB"/>
        </w:rPr>
      </w:pPr>
      <w:r w:rsidRPr="00BE58F4">
        <w:rPr>
          <w:lang w:val="en-GB"/>
        </w:rPr>
        <w:t>pause</w:t>
      </w:r>
    </w:p>
    <w:p w14:paraId="72952A06"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t>
      </w:r>
      <w:proofErr w:type="spellStart"/>
      <w:r w:rsidRPr="00BE58F4">
        <w:rPr>
          <w:lang w:val="en-GB"/>
        </w:rPr>
        <w:t>Dirmenu</w:t>
      </w:r>
      <w:proofErr w:type="spellEnd"/>
    </w:p>
    <w:p w14:paraId="5F7A1799" w14:textId="77777777" w:rsidR="00BE58F4" w:rsidRPr="00BE58F4" w:rsidRDefault="00BE58F4" w:rsidP="00BE58F4">
      <w:pPr>
        <w:spacing w:before="0" w:after="0" w:line="0" w:lineRule="atLeast"/>
        <w:rPr>
          <w:lang w:val="en-GB"/>
        </w:rPr>
      </w:pPr>
    </w:p>
    <w:p w14:paraId="69E82651" w14:textId="77777777" w:rsidR="00BE58F4" w:rsidRPr="00BE58F4" w:rsidRDefault="00BE58F4" w:rsidP="00BE58F4">
      <w:pPr>
        <w:spacing w:before="0" w:after="0" w:line="0" w:lineRule="atLeast"/>
        <w:rPr>
          <w:lang w:val="en-GB"/>
        </w:rPr>
      </w:pPr>
      <w:proofErr w:type="gramStart"/>
      <w:r w:rsidRPr="00BE58F4">
        <w:rPr>
          <w:lang w:val="en-GB"/>
        </w:rPr>
        <w:t>:Fold</w:t>
      </w:r>
      <w:proofErr w:type="gramEnd"/>
    </w:p>
    <w:p w14:paraId="0A12D42F"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0F62D1FD" w14:textId="77777777" w:rsidR="00BE58F4" w:rsidRPr="00BE58F4" w:rsidRDefault="00BE58F4" w:rsidP="00BE58F4">
      <w:pPr>
        <w:spacing w:before="0" w:after="0" w:line="0" w:lineRule="atLeast"/>
        <w:rPr>
          <w:lang w:val="en-GB"/>
        </w:rPr>
      </w:pPr>
      <w:r w:rsidRPr="00BE58F4">
        <w:rPr>
          <w:lang w:val="en-GB"/>
        </w:rPr>
        <w:t>echo ----------------------------------------------------</w:t>
      </w:r>
    </w:p>
    <w:p w14:paraId="5D1E9240" w14:textId="77777777" w:rsidR="00BE58F4" w:rsidRPr="00BE58F4" w:rsidRDefault="00BE58F4" w:rsidP="00BE58F4">
      <w:pPr>
        <w:spacing w:before="0" w:after="0" w:line="0" w:lineRule="atLeast"/>
        <w:rPr>
          <w:lang w:val="en-GB"/>
        </w:rPr>
      </w:pPr>
      <w:r w:rsidRPr="00BE58F4">
        <w:rPr>
          <w:lang w:val="en-GB"/>
        </w:rPr>
        <w:t>echo.</w:t>
      </w:r>
    </w:p>
    <w:p w14:paraId="78DD9C0E" w14:textId="77777777" w:rsidR="00BE58F4" w:rsidRPr="00BE58F4" w:rsidRDefault="00BE58F4" w:rsidP="00BE58F4">
      <w:pPr>
        <w:spacing w:before="0" w:after="0" w:line="0" w:lineRule="atLeast"/>
        <w:rPr>
          <w:lang w:val="en-GB"/>
        </w:rPr>
      </w:pPr>
      <w:r w:rsidRPr="00BE58F4">
        <w:rPr>
          <w:lang w:val="en-GB"/>
        </w:rPr>
        <w:t xml:space="preserve">echo   </w:t>
      </w:r>
      <w:proofErr w:type="gramStart"/>
      <w:r w:rsidRPr="00BE58F4">
        <w:rPr>
          <w:lang w:val="en-GB"/>
        </w:rPr>
        <w:t>To</w:t>
      </w:r>
      <w:proofErr w:type="gramEnd"/>
      <w:r w:rsidRPr="00BE58F4">
        <w:rPr>
          <w:lang w:val="en-GB"/>
        </w:rPr>
        <w:t xml:space="preserve"> create a new folder, enter a name:</w:t>
      </w:r>
    </w:p>
    <w:p w14:paraId="68B8BA1F" w14:textId="77777777" w:rsidR="00BE58F4" w:rsidRPr="00BE58F4" w:rsidRDefault="00BE58F4" w:rsidP="00BE58F4">
      <w:pPr>
        <w:spacing w:before="0" w:after="0" w:line="0" w:lineRule="atLeast"/>
        <w:rPr>
          <w:lang w:val="en-GB"/>
        </w:rPr>
      </w:pPr>
      <w:r w:rsidRPr="00BE58F4">
        <w:rPr>
          <w:lang w:val="en-GB"/>
        </w:rPr>
        <w:t>set /P name="&gt;&gt; "</w:t>
      </w:r>
    </w:p>
    <w:p w14:paraId="11C92CFA" w14:textId="77777777" w:rsidR="00BE58F4" w:rsidRPr="00BE58F4" w:rsidRDefault="00BE58F4" w:rsidP="00BE58F4">
      <w:pPr>
        <w:spacing w:before="0" w:after="0" w:line="0" w:lineRule="atLeast"/>
        <w:rPr>
          <w:lang w:val="en-GB"/>
        </w:rPr>
      </w:pPr>
      <w:proofErr w:type="spellStart"/>
      <w:r w:rsidRPr="00BE58F4">
        <w:rPr>
          <w:lang w:val="en-GB"/>
        </w:rPr>
        <w:t>mkdir</w:t>
      </w:r>
      <w:proofErr w:type="spellEnd"/>
      <w:r w:rsidRPr="00BE58F4">
        <w:rPr>
          <w:lang w:val="en-GB"/>
        </w:rPr>
        <w:t xml:space="preserve"> "%name%"</w:t>
      </w:r>
    </w:p>
    <w:p w14:paraId="6DCF3401" w14:textId="77777777" w:rsidR="00BE58F4" w:rsidRPr="00BE58F4" w:rsidRDefault="00BE58F4" w:rsidP="00BE58F4">
      <w:pPr>
        <w:spacing w:before="0" w:after="0" w:line="0" w:lineRule="atLeast"/>
        <w:rPr>
          <w:lang w:val="en-GB"/>
        </w:rPr>
      </w:pPr>
      <w:r w:rsidRPr="00BE58F4">
        <w:rPr>
          <w:lang w:val="en-GB"/>
        </w:rPr>
        <w:t>echo.</w:t>
      </w:r>
    </w:p>
    <w:p w14:paraId="410B0B9D" w14:textId="77777777" w:rsidR="00BE58F4" w:rsidRPr="00BE58F4" w:rsidRDefault="00BE58F4" w:rsidP="00BE58F4">
      <w:pPr>
        <w:spacing w:before="0" w:after="0" w:line="0" w:lineRule="atLeast"/>
        <w:rPr>
          <w:lang w:val="en-GB"/>
        </w:rPr>
      </w:pPr>
      <w:r w:rsidRPr="00BE58F4">
        <w:rPr>
          <w:lang w:val="en-GB"/>
        </w:rPr>
        <w:t>echo ----------------------------------------------------</w:t>
      </w:r>
    </w:p>
    <w:p w14:paraId="5FC96C9C" w14:textId="77777777" w:rsidR="00BE58F4" w:rsidRPr="00BE58F4" w:rsidRDefault="00BE58F4" w:rsidP="00BE58F4">
      <w:pPr>
        <w:spacing w:before="0" w:after="0" w:line="0" w:lineRule="atLeast"/>
        <w:rPr>
          <w:lang w:val="en-GB"/>
        </w:rPr>
      </w:pPr>
      <w:r w:rsidRPr="00BE58F4">
        <w:rPr>
          <w:lang w:val="en-GB"/>
        </w:rPr>
        <w:t>pause</w:t>
      </w:r>
    </w:p>
    <w:p w14:paraId="4D589010"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t>
      </w:r>
      <w:proofErr w:type="spellStart"/>
      <w:r w:rsidRPr="00BE58F4">
        <w:rPr>
          <w:lang w:val="en-GB"/>
        </w:rPr>
        <w:t>Dirmenu</w:t>
      </w:r>
      <w:proofErr w:type="spellEnd"/>
    </w:p>
    <w:p w14:paraId="599B8529" w14:textId="77777777" w:rsidR="00BE58F4" w:rsidRPr="00BE58F4" w:rsidRDefault="00BE58F4" w:rsidP="00BE58F4">
      <w:pPr>
        <w:spacing w:before="0" w:after="0" w:line="0" w:lineRule="atLeast"/>
        <w:rPr>
          <w:lang w:val="en-GB"/>
        </w:rPr>
      </w:pPr>
    </w:p>
    <w:p w14:paraId="3E505D72" w14:textId="77777777" w:rsidR="00BE58F4" w:rsidRPr="00BE58F4" w:rsidRDefault="00BE58F4" w:rsidP="00BE58F4">
      <w:pPr>
        <w:spacing w:before="0" w:after="0" w:line="0" w:lineRule="atLeast"/>
        <w:rPr>
          <w:lang w:val="en-GB"/>
        </w:rPr>
      </w:pPr>
    </w:p>
    <w:p w14:paraId="2C1DB94E" w14:textId="77777777" w:rsidR="00BE58F4" w:rsidRPr="00BE58F4" w:rsidRDefault="00BE58F4" w:rsidP="00BE58F4">
      <w:pPr>
        <w:spacing w:before="0" w:after="0" w:line="0" w:lineRule="atLeast"/>
        <w:rPr>
          <w:lang w:val="en-GB"/>
        </w:rPr>
      </w:pPr>
    </w:p>
    <w:p w14:paraId="0B5AA57A" w14:textId="77777777" w:rsidR="00BE58F4" w:rsidRPr="00BE58F4" w:rsidRDefault="00BE58F4" w:rsidP="00BE58F4">
      <w:pPr>
        <w:spacing w:before="0" w:after="0" w:line="0" w:lineRule="atLeast"/>
        <w:rPr>
          <w:lang w:val="en-GB"/>
        </w:rPr>
      </w:pPr>
      <w:proofErr w:type="gramStart"/>
      <w:r w:rsidRPr="00BE58F4">
        <w:rPr>
          <w:lang w:val="en-GB"/>
        </w:rPr>
        <w:t>:Calc</w:t>
      </w:r>
      <w:proofErr w:type="gramEnd"/>
    </w:p>
    <w:p w14:paraId="2F8AFF61" w14:textId="77777777" w:rsidR="00BE58F4" w:rsidRPr="00BE58F4" w:rsidRDefault="00BE58F4" w:rsidP="00BE58F4">
      <w:pPr>
        <w:spacing w:before="0" w:after="0" w:line="0" w:lineRule="atLeast"/>
        <w:rPr>
          <w:lang w:val="en-GB"/>
        </w:rPr>
      </w:pPr>
      <w:r w:rsidRPr="00BE58F4">
        <w:rPr>
          <w:lang w:val="en-GB"/>
        </w:rPr>
        <w:t xml:space="preserve">start </w:t>
      </w:r>
      <w:proofErr w:type="spellStart"/>
      <w:r w:rsidRPr="00BE58F4">
        <w:rPr>
          <w:lang w:val="en-GB"/>
        </w:rPr>
        <w:t>sofiascalculator</w:t>
      </w:r>
      <w:proofErr w:type="spellEnd"/>
    </w:p>
    <w:p w14:paraId="0273FFB6"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End</w:t>
      </w:r>
    </w:p>
    <w:p w14:paraId="3725A9EE" w14:textId="77777777" w:rsidR="00BE58F4" w:rsidRPr="00BE58F4" w:rsidRDefault="00BE58F4" w:rsidP="00BE58F4">
      <w:pPr>
        <w:spacing w:before="0" w:after="0" w:line="0" w:lineRule="atLeast"/>
        <w:rPr>
          <w:lang w:val="en-GB"/>
        </w:rPr>
      </w:pPr>
    </w:p>
    <w:p w14:paraId="3AF4EDE0" w14:textId="77777777" w:rsidR="00BE58F4" w:rsidRPr="00BE58F4" w:rsidRDefault="00BE58F4" w:rsidP="00BE58F4">
      <w:pPr>
        <w:spacing w:before="0" w:after="0" w:line="0" w:lineRule="atLeast"/>
        <w:rPr>
          <w:lang w:val="en-GB"/>
        </w:rPr>
      </w:pPr>
    </w:p>
    <w:p w14:paraId="61566FC2" w14:textId="77777777" w:rsidR="00BE58F4" w:rsidRPr="00BE58F4" w:rsidRDefault="00BE58F4" w:rsidP="00BE58F4">
      <w:pPr>
        <w:spacing w:before="0" w:after="0" w:line="0" w:lineRule="atLeast"/>
        <w:rPr>
          <w:lang w:val="en-GB"/>
        </w:rPr>
      </w:pPr>
    </w:p>
    <w:p w14:paraId="4C0A46F5" w14:textId="77777777" w:rsidR="00BE58F4" w:rsidRPr="00BE58F4" w:rsidRDefault="00BE58F4" w:rsidP="00BE58F4">
      <w:pPr>
        <w:spacing w:before="0" w:after="0" w:line="0" w:lineRule="atLeast"/>
        <w:rPr>
          <w:lang w:val="en-GB"/>
        </w:rPr>
      </w:pPr>
      <w:proofErr w:type="gramStart"/>
      <w:r w:rsidRPr="00BE58F4">
        <w:rPr>
          <w:lang w:val="en-GB"/>
        </w:rPr>
        <w:t>:Game</w:t>
      </w:r>
      <w:proofErr w:type="gramEnd"/>
    </w:p>
    <w:p w14:paraId="41510AE8"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5D1C4151" w14:textId="77777777" w:rsidR="00BE58F4" w:rsidRPr="00BE58F4" w:rsidRDefault="00BE58F4" w:rsidP="00BE58F4">
      <w:pPr>
        <w:spacing w:before="0" w:after="0" w:line="0" w:lineRule="atLeast"/>
        <w:rPr>
          <w:lang w:val="en-GB"/>
        </w:rPr>
      </w:pPr>
      <w:r w:rsidRPr="00BE58F4">
        <w:rPr>
          <w:lang w:val="en-GB"/>
        </w:rPr>
        <w:t xml:space="preserve">echo. </w:t>
      </w:r>
    </w:p>
    <w:p w14:paraId="2002B4DE"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 xml:space="preserve">  +-+-+-+-+ +-+-+-+-+-+-+  "</w:t>
      </w:r>
    </w:p>
    <w:p w14:paraId="22E16677"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 xml:space="preserve">  |</w:t>
      </w:r>
      <w:proofErr w:type="spellStart"/>
      <w:r w:rsidRPr="00BE58F4">
        <w:rPr>
          <w:lang w:val="en-GB"/>
        </w:rPr>
        <w:t>G|a|m|e</w:t>
      </w:r>
      <w:proofErr w:type="spellEnd"/>
      <w:r w:rsidRPr="00BE58F4">
        <w:rPr>
          <w:lang w:val="en-GB"/>
        </w:rPr>
        <w:t>| |</w:t>
      </w:r>
      <w:proofErr w:type="spellStart"/>
      <w:r w:rsidRPr="00BE58F4">
        <w:rPr>
          <w:lang w:val="en-GB"/>
        </w:rPr>
        <w:t>C|e|n|t|r|e</w:t>
      </w:r>
      <w:proofErr w:type="spellEnd"/>
      <w:r w:rsidRPr="00BE58F4">
        <w:rPr>
          <w:lang w:val="en-GB"/>
        </w:rPr>
        <w:t xml:space="preserve">|  " </w:t>
      </w:r>
    </w:p>
    <w:p w14:paraId="3C24B773"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 xml:space="preserve">  +-+-+-+-+ +-+-+-+-+-+-+  "</w:t>
      </w:r>
    </w:p>
    <w:p w14:paraId="679E96E9" w14:textId="77777777" w:rsidR="00BE58F4" w:rsidRPr="00BE58F4" w:rsidRDefault="00BE58F4" w:rsidP="00BE58F4">
      <w:pPr>
        <w:spacing w:before="0" w:after="0" w:line="0" w:lineRule="atLeast"/>
        <w:rPr>
          <w:lang w:val="en-GB"/>
        </w:rPr>
      </w:pPr>
      <w:r w:rsidRPr="00BE58F4">
        <w:rPr>
          <w:lang w:val="en-GB"/>
        </w:rPr>
        <w:t>echo ------------------------------------------------------</w:t>
      </w:r>
    </w:p>
    <w:p w14:paraId="4A104435" w14:textId="77777777" w:rsidR="00BE58F4" w:rsidRPr="00BE58F4" w:rsidRDefault="00BE58F4" w:rsidP="00BE58F4">
      <w:pPr>
        <w:spacing w:before="0" w:after="0" w:line="0" w:lineRule="atLeast"/>
        <w:rPr>
          <w:lang w:val="en-GB"/>
        </w:rPr>
      </w:pPr>
      <w:r w:rsidRPr="00BE58F4">
        <w:rPr>
          <w:lang w:val="en-GB"/>
        </w:rPr>
        <w:t>echo   What do you want to do?</w:t>
      </w:r>
    </w:p>
    <w:p w14:paraId="6D157DBE" w14:textId="77777777" w:rsidR="00BE58F4" w:rsidRPr="00BE58F4" w:rsidRDefault="00BE58F4" w:rsidP="00BE58F4">
      <w:pPr>
        <w:spacing w:before="0" w:after="0" w:line="0" w:lineRule="atLeast"/>
        <w:rPr>
          <w:lang w:val="en-GB"/>
        </w:rPr>
      </w:pPr>
      <w:r w:rsidRPr="00BE58F4">
        <w:rPr>
          <w:lang w:val="en-GB"/>
        </w:rPr>
        <w:t>echo.</w:t>
      </w:r>
    </w:p>
    <w:p w14:paraId="6C85CFB7"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a) Trivia Troopers</w:t>
      </w:r>
    </w:p>
    <w:p w14:paraId="647E9CAF"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b) Web Sudoku</w:t>
      </w:r>
    </w:p>
    <w:p w14:paraId="684DD37E"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 xml:space="preserve">c) Chess on </w:t>
      </w:r>
      <w:proofErr w:type="spellStart"/>
      <w:r w:rsidRPr="00BE58F4">
        <w:rPr>
          <w:lang w:val="en-GB"/>
        </w:rPr>
        <w:t>Lichess</w:t>
      </w:r>
      <w:proofErr w:type="spellEnd"/>
    </w:p>
    <w:p w14:paraId="0CB77486" w14:textId="77777777" w:rsidR="00BE58F4" w:rsidRPr="00BE58F4" w:rsidRDefault="00BE58F4" w:rsidP="00BE58F4">
      <w:pPr>
        <w:spacing w:before="0" w:after="0" w:line="0" w:lineRule="atLeast"/>
        <w:rPr>
          <w:lang w:val="en-GB"/>
        </w:rPr>
      </w:pPr>
      <w:r w:rsidRPr="00BE58F4">
        <w:rPr>
          <w:lang w:val="en-GB"/>
        </w:rPr>
        <w:t>echo.</w:t>
      </w:r>
    </w:p>
    <w:p w14:paraId="74FDF3CC" w14:textId="77777777" w:rsidR="00BE58F4" w:rsidRPr="00BE58F4" w:rsidRDefault="00BE58F4" w:rsidP="00BE58F4">
      <w:pPr>
        <w:spacing w:before="0" w:after="0" w:line="0" w:lineRule="atLeast"/>
        <w:rPr>
          <w:lang w:val="en-GB"/>
        </w:rPr>
      </w:pPr>
      <w:r w:rsidRPr="00BE58F4">
        <w:rPr>
          <w:lang w:val="en-GB"/>
        </w:rPr>
        <w:t>echo (z) Go back ...</w:t>
      </w:r>
    </w:p>
    <w:p w14:paraId="4D7EBF03" w14:textId="77777777" w:rsidR="00BE58F4" w:rsidRPr="00BE58F4" w:rsidRDefault="00BE58F4" w:rsidP="00BE58F4">
      <w:pPr>
        <w:spacing w:before="0" w:after="0" w:line="0" w:lineRule="atLeast"/>
        <w:rPr>
          <w:lang w:val="en-GB"/>
        </w:rPr>
      </w:pPr>
      <w:r w:rsidRPr="00BE58F4">
        <w:rPr>
          <w:lang w:val="en-GB"/>
        </w:rPr>
        <w:t>echo (q) Quit</w:t>
      </w:r>
    </w:p>
    <w:p w14:paraId="1272B121" w14:textId="77777777" w:rsidR="00BE58F4" w:rsidRPr="00BE58F4" w:rsidRDefault="00BE58F4" w:rsidP="00BE58F4">
      <w:pPr>
        <w:spacing w:before="0" w:after="0" w:line="0" w:lineRule="atLeast"/>
        <w:rPr>
          <w:lang w:val="en-GB"/>
        </w:rPr>
      </w:pPr>
      <w:r w:rsidRPr="00BE58F4">
        <w:rPr>
          <w:lang w:val="en-GB"/>
        </w:rPr>
        <w:t>echo.</w:t>
      </w:r>
    </w:p>
    <w:p w14:paraId="55020D10" w14:textId="77777777" w:rsidR="00BE58F4" w:rsidRPr="00BE58F4" w:rsidRDefault="00BE58F4" w:rsidP="00BE58F4">
      <w:pPr>
        <w:spacing w:before="0" w:after="0" w:line="0" w:lineRule="atLeast"/>
        <w:rPr>
          <w:lang w:val="en-GB"/>
        </w:rPr>
      </w:pPr>
      <w:r w:rsidRPr="00BE58F4">
        <w:rPr>
          <w:lang w:val="en-GB"/>
        </w:rPr>
        <w:t>set /P option="&gt;&gt; "</w:t>
      </w:r>
    </w:p>
    <w:p w14:paraId="4ABC02FE" w14:textId="77777777" w:rsidR="00BE58F4" w:rsidRPr="00BE58F4" w:rsidRDefault="00BE58F4" w:rsidP="00BE58F4">
      <w:pPr>
        <w:spacing w:before="0" w:after="0" w:line="0" w:lineRule="atLeast"/>
        <w:rPr>
          <w:lang w:val="en-GB"/>
        </w:rPr>
      </w:pPr>
      <w:r w:rsidRPr="00BE58F4">
        <w:rPr>
          <w:lang w:val="en-GB"/>
        </w:rPr>
        <w:t xml:space="preserve">if /I %option%==a </w:t>
      </w:r>
      <w:proofErr w:type="spellStart"/>
      <w:r w:rsidRPr="00BE58F4">
        <w:rPr>
          <w:lang w:val="en-GB"/>
        </w:rPr>
        <w:t>goto</w:t>
      </w:r>
      <w:proofErr w:type="spellEnd"/>
      <w:r w:rsidRPr="00BE58F4">
        <w:rPr>
          <w:lang w:val="en-GB"/>
        </w:rPr>
        <w:t xml:space="preserve"> Trivia</w:t>
      </w:r>
    </w:p>
    <w:p w14:paraId="29CB9E7F" w14:textId="77777777" w:rsidR="00BE58F4" w:rsidRPr="00BE58F4" w:rsidRDefault="00BE58F4" w:rsidP="00BE58F4">
      <w:pPr>
        <w:spacing w:before="0" w:after="0" w:line="0" w:lineRule="atLeast"/>
        <w:rPr>
          <w:lang w:val="en-GB"/>
        </w:rPr>
      </w:pPr>
      <w:r w:rsidRPr="00BE58F4">
        <w:rPr>
          <w:lang w:val="en-GB"/>
        </w:rPr>
        <w:t>if /I %option%==b (</w:t>
      </w:r>
    </w:p>
    <w:p w14:paraId="038C27E9" w14:textId="77777777" w:rsidR="00BE58F4" w:rsidRPr="00BE58F4" w:rsidRDefault="00BE58F4" w:rsidP="00BE58F4">
      <w:pPr>
        <w:spacing w:before="0" w:after="0" w:line="0" w:lineRule="atLeast"/>
        <w:rPr>
          <w:lang w:val="en-GB"/>
        </w:rPr>
      </w:pPr>
      <w:r w:rsidRPr="00BE58F4">
        <w:rPr>
          <w:lang w:val="en-GB"/>
        </w:rPr>
        <w:tab/>
        <w:t>start https://www.sudoku.com</w:t>
      </w:r>
    </w:p>
    <w:p w14:paraId="32E3CAD8" w14:textId="77777777" w:rsidR="00BE58F4" w:rsidRPr="00BE58F4" w:rsidRDefault="00BE58F4" w:rsidP="00BE58F4">
      <w:pPr>
        <w:spacing w:before="0" w:after="0" w:line="0" w:lineRule="atLeast"/>
        <w:rPr>
          <w:lang w:val="en-GB"/>
        </w:rPr>
      </w:pPr>
      <w:r w:rsidRPr="00BE58F4">
        <w:rPr>
          <w:lang w:val="en-GB"/>
        </w:rPr>
        <w:tab/>
      </w:r>
      <w:proofErr w:type="spellStart"/>
      <w:r w:rsidRPr="00BE58F4">
        <w:rPr>
          <w:lang w:val="en-GB"/>
        </w:rPr>
        <w:t>goto</w:t>
      </w:r>
      <w:proofErr w:type="spellEnd"/>
      <w:r w:rsidRPr="00BE58F4">
        <w:rPr>
          <w:lang w:val="en-GB"/>
        </w:rPr>
        <w:t xml:space="preserve"> Game</w:t>
      </w:r>
    </w:p>
    <w:p w14:paraId="67E998F5" w14:textId="77777777" w:rsidR="00BE58F4" w:rsidRPr="00BE58F4" w:rsidRDefault="00BE58F4" w:rsidP="00BE58F4">
      <w:pPr>
        <w:spacing w:before="0" w:after="0" w:line="0" w:lineRule="atLeast"/>
        <w:rPr>
          <w:lang w:val="en-GB"/>
        </w:rPr>
      </w:pPr>
      <w:r w:rsidRPr="00BE58F4">
        <w:rPr>
          <w:lang w:val="en-GB"/>
        </w:rPr>
        <w:t>)</w:t>
      </w:r>
    </w:p>
    <w:p w14:paraId="079DDCB4" w14:textId="77777777" w:rsidR="00BE58F4" w:rsidRPr="00BE58F4" w:rsidRDefault="00BE58F4" w:rsidP="00BE58F4">
      <w:pPr>
        <w:spacing w:before="0" w:after="0" w:line="0" w:lineRule="atLeast"/>
        <w:rPr>
          <w:lang w:val="en-GB"/>
        </w:rPr>
      </w:pPr>
      <w:r w:rsidRPr="00BE58F4">
        <w:rPr>
          <w:lang w:val="en-GB"/>
        </w:rPr>
        <w:t>if /I %option%==c (</w:t>
      </w:r>
    </w:p>
    <w:p w14:paraId="4E2895DE" w14:textId="77777777" w:rsidR="00BE58F4" w:rsidRPr="00BE58F4" w:rsidRDefault="00BE58F4" w:rsidP="00BE58F4">
      <w:pPr>
        <w:spacing w:before="0" w:after="0" w:line="0" w:lineRule="atLeast"/>
        <w:rPr>
          <w:lang w:val="en-GB"/>
        </w:rPr>
      </w:pPr>
      <w:r w:rsidRPr="00BE58F4">
        <w:rPr>
          <w:lang w:val="en-GB"/>
        </w:rPr>
        <w:tab/>
        <w:t>start https://lichess.org</w:t>
      </w:r>
    </w:p>
    <w:p w14:paraId="060A537F" w14:textId="77777777" w:rsidR="00BE58F4" w:rsidRPr="00BE58F4" w:rsidRDefault="00BE58F4" w:rsidP="00BE58F4">
      <w:pPr>
        <w:spacing w:before="0" w:after="0" w:line="0" w:lineRule="atLeast"/>
        <w:rPr>
          <w:lang w:val="en-GB"/>
        </w:rPr>
      </w:pPr>
      <w:r w:rsidRPr="00BE58F4">
        <w:rPr>
          <w:lang w:val="en-GB"/>
        </w:rPr>
        <w:tab/>
      </w:r>
      <w:proofErr w:type="spellStart"/>
      <w:r w:rsidRPr="00BE58F4">
        <w:rPr>
          <w:lang w:val="en-GB"/>
        </w:rPr>
        <w:t>goto</w:t>
      </w:r>
      <w:proofErr w:type="spellEnd"/>
      <w:r w:rsidRPr="00BE58F4">
        <w:rPr>
          <w:lang w:val="en-GB"/>
        </w:rPr>
        <w:t xml:space="preserve"> Game)</w:t>
      </w:r>
    </w:p>
    <w:p w14:paraId="5531ED8D" w14:textId="77777777" w:rsidR="00BE58F4" w:rsidRPr="00BE58F4" w:rsidRDefault="00BE58F4" w:rsidP="00BE58F4">
      <w:pPr>
        <w:spacing w:before="0" w:after="0" w:line="0" w:lineRule="atLeast"/>
        <w:rPr>
          <w:lang w:val="en-GB"/>
        </w:rPr>
      </w:pPr>
      <w:r w:rsidRPr="00BE58F4">
        <w:rPr>
          <w:lang w:val="en-GB"/>
        </w:rPr>
        <w:t xml:space="preserve">if /I %option%==z </w:t>
      </w:r>
      <w:proofErr w:type="spellStart"/>
      <w:r w:rsidRPr="00BE58F4">
        <w:rPr>
          <w:lang w:val="en-GB"/>
        </w:rPr>
        <w:t>goto</w:t>
      </w:r>
      <w:proofErr w:type="spellEnd"/>
      <w:r w:rsidRPr="00BE58F4">
        <w:rPr>
          <w:lang w:val="en-GB"/>
        </w:rPr>
        <w:t xml:space="preserve"> Begin</w:t>
      </w:r>
    </w:p>
    <w:p w14:paraId="77731FD3" w14:textId="77777777" w:rsidR="00BE58F4" w:rsidRPr="00BE58F4" w:rsidRDefault="00BE58F4" w:rsidP="00BE58F4">
      <w:pPr>
        <w:spacing w:before="0" w:after="0" w:line="0" w:lineRule="atLeast"/>
        <w:rPr>
          <w:lang w:val="en-GB"/>
        </w:rPr>
      </w:pPr>
      <w:r w:rsidRPr="00BE58F4">
        <w:rPr>
          <w:lang w:val="en-GB"/>
        </w:rPr>
        <w:t xml:space="preserve">if /I %option%==q </w:t>
      </w:r>
      <w:proofErr w:type="spellStart"/>
      <w:r w:rsidRPr="00BE58F4">
        <w:rPr>
          <w:lang w:val="en-GB"/>
        </w:rPr>
        <w:t>goto</w:t>
      </w:r>
      <w:proofErr w:type="spellEnd"/>
      <w:r w:rsidRPr="00BE58F4">
        <w:rPr>
          <w:lang w:val="en-GB"/>
        </w:rPr>
        <w:t xml:space="preserve"> Quit</w:t>
      </w:r>
    </w:p>
    <w:p w14:paraId="1698C72F" w14:textId="77777777" w:rsidR="00BE58F4" w:rsidRPr="00BE58F4" w:rsidRDefault="00BE58F4" w:rsidP="00BE58F4">
      <w:pPr>
        <w:spacing w:before="0" w:after="0" w:line="0" w:lineRule="atLeast"/>
        <w:rPr>
          <w:lang w:val="en-GB"/>
        </w:rPr>
      </w:pPr>
      <w:r w:rsidRPr="00BE58F4">
        <w:rPr>
          <w:lang w:val="en-GB"/>
        </w:rPr>
        <w:t>echo.</w:t>
      </w:r>
    </w:p>
    <w:p w14:paraId="7E1E0E58" w14:textId="77777777" w:rsidR="00BE58F4" w:rsidRPr="00BE58F4" w:rsidRDefault="00BE58F4" w:rsidP="00BE58F4">
      <w:pPr>
        <w:spacing w:before="0" w:after="0" w:line="0" w:lineRule="atLeast"/>
        <w:rPr>
          <w:lang w:val="en-GB"/>
        </w:rPr>
      </w:pPr>
      <w:r w:rsidRPr="00BE58F4">
        <w:rPr>
          <w:lang w:val="en-GB"/>
        </w:rPr>
        <w:t>echo Oops! Invalid input</w:t>
      </w:r>
    </w:p>
    <w:p w14:paraId="62192F9E" w14:textId="77777777" w:rsidR="00BE58F4" w:rsidRPr="00BE58F4" w:rsidRDefault="00BE58F4" w:rsidP="00BE58F4">
      <w:pPr>
        <w:spacing w:before="0" w:after="0" w:line="0" w:lineRule="atLeast"/>
        <w:rPr>
          <w:lang w:val="en-GB"/>
        </w:rPr>
      </w:pPr>
      <w:r w:rsidRPr="00BE58F4">
        <w:rPr>
          <w:lang w:val="en-GB"/>
        </w:rPr>
        <w:t>pause</w:t>
      </w:r>
    </w:p>
    <w:p w14:paraId="7B449EBB"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Game</w:t>
      </w:r>
    </w:p>
    <w:p w14:paraId="128A6013" w14:textId="77777777" w:rsidR="00BE58F4" w:rsidRPr="00BE58F4" w:rsidRDefault="00BE58F4" w:rsidP="00BE58F4">
      <w:pPr>
        <w:spacing w:before="0" w:after="0" w:line="0" w:lineRule="atLeast"/>
        <w:rPr>
          <w:lang w:val="en-GB"/>
        </w:rPr>
      </w:pPr>
    </w:p>
    <w:p w14:paraId="6194815B" w14:textId="77777777" w:rsidR="00BE58F4" w:rsidRPr="00BE58F4" w:rsidRDefault="00BE58F4" w:rsidP="00BE58F4">
      <w:pPr>
        <w:spacing w:before="0" w:after="0" w:line="0" w:lineRule="atLeast"/>
        <w:rPr>
          <w:lang w:val="en-GB"/>
        </w:rPr>
      </w:pPr>
      <w:proofErr w:type="gramStart"/>
      <w:r w:rsidRPr="00BE58F4">
        <w:rPr>
          <w:lang w:val="en-GB"/>
        </w:rPr>
        <w:t>:Trivia</w:t>
      </w:r>
      <w:proofErr w:type="gramEnd"/>
    </w:p>
    <w:p w14:paraId="193372B4" w14:textId="77777777" w:rsidR="00BE58F4" w:rsidRPr="00BE58F4" w:rsidRDefault="00BE58F4" w:rsidP="00BE58F4">
      <w:pPr>
        <w:spacing w:before="0" w:after="0" w:line="0" w:lineRule="atLeast"/>
        <w:rPr>
          <w:lang w:val="en-GB"/>
        </w:rPr>
      </w:pPr>
      <w:r w:rsidRPr="00BE58F4">
        <w:rPr>
          <w:lang w:val="en-GB"/>
        </w:rPr>
        <w:t xml:space="preserve">start </w:t>
      </w:r>
      <w:proofErr w:type="spellStart"/>
      <w:r w:rsidRPr="00BE58F4">
        <w:rPr>
          <w:lang w:val="en-GB"/>
        </w:rPr>
        <w:t>triviatroopers</w:t>
      </w:r>
      <w:proofErr w:type="spellEnd"/>
    </w:p>
    <w:p w14:paraId="65C4136B"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End</w:t>
      </w:r>
    </w:p>
    <w:p w14:paraId="2E29DA45" w14:textId="77777777" w:rsidR="00BE58F4" w:rsidRPr="00BE58F4" w:rsidRDefault="00BE58F4" w:rsidP="00BE58F4">
      <w:pPr>
        <w:spacing w:before="0" w:after="0" w:line="0" w:lineRule="atLeast"/>
        <w:rPr>
          <w:lang w:val="en-GB"/>
        </w:rPr>
      </w:pPr>
    </w:p>
    <w:p w14:paraId="16A76036" w14:textId="77777777" w:rsidR="00BE58F4" w:rsidRPr="00BE58F4" w:rsidRDefault="00BE58F4" w:rsidP="00BE58F4">
      <w:pPr>
        <w:spacing w:before="0" w:after="0" w:line="0" w:lineRule="atLeast"/>
        <w:rPr>
          <w:lang w:val="en-GB"/>
        </w:rPr>
      </w:pPr>
    </w:p>
    <w:p w14:paraId="2E22B49C" w14:textId="77777777" w:rsidR="00BE58F4" w:rsidRPr="00BE58F4" w:rsidRDefault="00BE58F4" w:rsidP="00BE58F4">
      <w:pPr>
        <w:spacing w:before="0" w:after="0" w:line="0" w:lineRule="atLeast"/>
        <w:rPr>
          <w:lang w:val="en-GB"/>
        </w:rPr>
      </w:pPr>
      <w:proofErr w:type="gramStart"/>
      <w:r w:rsidRPr="00BE58F4">
        <w:rPr>
          <w:lang w:val="en-GB"/>
        </w:rPr>
        <w:t>:Web</w:t>
      </w:r>
      <w:proofErr w:type="gramEnd"/>
    </w:p>
    <w:p w14:paraId="047798F8" w14:textId="77777777" w:rsidR="00BE58F4" w:rsidRPr="00BE58F4" w:rsidRDefault="00BE58F4" w:rsidP="00BE58F4">
      <w:pPr>
        <w:spacing w:before="0" w:after="0" w:line="0" w:lineRule="atLeast"/>
        <w:rPr>
          <w:lang w:val="en-GB"/>
        </w:rPr>
      </w:pPr>
      <w:proofErr w:type="spellStart"/>
      <w:r w:rsidRPr="00BE58F4">
        <w:rPr>
          <w:lang w:val="en-GB"/>
        </w:rPr>
        <w:lastRenderedPageBreak/>
        <w:t>cls</w:t>
      </w:r>
      <w:proofErr w:type="spellEnd"/>
    </w:p>
    <w:p w14:paraId="7B3422D4" w14:textId="77777777" w:rsidR="00BE58F4" w:rsidRPr="00BE58F4" w:rsidRDefault="00BE58F4" w:rsidP="00BE58F4">
      <w:pPr>
        <w:spacing w:before="0" w:after="0" w:line="0" w:lineRule="atLeast"/>
        <w:rPr>
          <w:lang w:val="en-GB"/>
        </w:rPr>
      </w:pPr>
      <w:r w:rsidRPr="00BE58F4">
        <w:rPr>
          <w:lang w:val="en-GB"/>
        </w:rPr>
        <w:t>echo -------------------------------------------------------</w:t>
      </w:r>
    </w:p>
    <w:p w14:paraId="1A291CD3" w14:textId="77777777" w:rsidR="00BE58F4" w:rsidRPr="00BE58F4" w:rsidRDefault="00BE58F4" w:rsidP="00BE58F4">
      <w:pPr>
        <w:spacing w:before="0" w:after="0" w:line="0" w:lineRule="atLeast"/>
        <w:rPr>
          <w:lang w:val="en-GB"/>
        </w:rPr>
      </w:pPr>
      <w:r w:rsidRPr="00BE58F4">
        <w:rPr>
          <w:lang w:val="en-GB"/>
        </w:rPr>
        <w:t>echo   Browse the Internet</w:t>
      </w:r>
    </w:p>
    <w:p w14:paraId="36437D3B" w14:textId="77777777" w:rsidR="00BE58F4" w:rsidRPr="00BE58F4" w:rsidRDefault="00BE58F4" w:rsidP="00BE58F4">
      <w:pPr>
        <w:spacing w:before="0" w:after="0" w:line="0" w:lineRule="atLeast"/>
        <w:rPr>
          <w:lang w:val="en-GB"/>
        </w:rPr>
      </w:pPr>
      <w:r w:rsidRPr="00BE58F4">
        <w:rPr>
          <w:lang w:val="en-GB"/>
        </w:rPr>
        <w:t>echo -------------------------------------------------------</w:t>
      </w:r>
    </w:p>
    <w:p w14:paraId="56280B36" w14:textId="77777777" w:rsidR="00BE58F4" w:rsidRPr="00BE58F4" w:rsidRDefault="00BE58F4" w:rsidP="00BE58F4">
      <w:pPr>
        <w:spacing w:before="0" w:after="0" w:line="0" w:lineRule="atLeast"/>
        <w:rPr>
          <w:lang w:val="en-GB"/>
        </w:rPr>
      </w:pPr>
      <w:r w:rsidRPr="00BE58F4">
        <w:rPr>
          <w:lang w:val="en-GB"/>
        </w:rPr>
        <w:t>echo.</w:t>
      </w:r>
    </w:p>
    <w:p w14:paraId="5942FB18" w14:textId="77777777" w:rsidR="00BE58F4" w:rsidRPr="00BE58F4" w:rsidRDefault="00BE58F4" w:rsidP="00BE58F4">
      <w:pPr>
        <w:spacing w:before="0" w:after="0" w:line="0" w:lineRule="atLeast"/>
        <w:rPr>
          <w:lang w:val="en-GB"/>
        </w:rPr>
      </w:pPr>
      <w:proofErr w:type="gramStart"/>
      <w:r w:rsidRPr="00BE58F4">
        <w:rPr>
          <w:lang w:val="en-GB"/>
        </w:rPr>
        <w:t>echo  Pick</w:t>
      </w:r>
      <w:proofErr w:type="gramEnd"/>
      <w:r w:rsidRPr="00BE58F4">
        <w:rPr>
          <w:lang w:val="en-GB"/>
        </w:rPr>
        <w:t xml:space="preserve"> a website to visit:</w:t>
      </w:r>
    </w:p>
    <w:p w14:paraId="79A7B7CF"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a) Mano VGTU</w:t>
      </w:r>
      <w:r w:rsidRPr="00BE58F4">
        <w:rPr>
          <w:lang w:val="en-GB"/>
        </w:rPr>
        <w:tab/>
      </w:r>
      <w:r w:rsidRPr="00BE58F4">
        <w:rPr>
          <w:lang w:val="en-GB"/>
        </w:rPr>
        <w:tab/>
      </w:r>
      <w:r w:rsidRPr="00BE58F4">
        <w:rPr>
          <w:lang w:val="en-GB"/>
        </w:rPr>
        <w:tab/>
        <w:t>(d) Gmail</w:t>
      </w:r>
    </w:p>
    <w:p w14:paraId="32437636"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b) VGTU Moodle</w:t>
      </w:r>
      <w:r w:rsidRPr="00BE58F4">
        <w:rPr>
          <w:lang w:val="en-GB"/>
        </w:rPr>
        <w:tab/>
      </w:r>
      <w:r w:rsidRPr="00BE58F4">
        <w:rPr>
          <w:lang w:val="en-GB"/>
        </w:rPr>
        <w:tab/>
        <w:t>(e) Google</w:t>
      </w:r>
    </w:p>
    <w:p w14:paraId="611AD2C0"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c) VGTU Student Software</w:t>
      </w:r>
      <w:r w:rsidRPr="00BE58F4">
        <w:rPr>
          <w:lang w:val="en-GB"/>
        </w:rPr>
        <w:tab/>
        <w:t>(f) Type your own URL</w:t>
      </w:r>
    </w:p>
    <w:p w14:paraId="5D14077C" w14:textId="77777777" w:rsidR="00BE58F4" w:rsidRPr="00BE58F4" w:rsidRDefault="00BE58F4" w:rsidP="00BE58F4">
      <w:pPr>
        <w:spacing w:before="0" w:after="0" w:line="0" w:lineRule="atLeast"/>
        <w:rPr>
          <w:lang w:val="en-GB"/>
        </w:rPr>
      </w:pPr>
      <w:r w:rsidRPr="00BE58F4">
        <w:rPr>
          <w:lang w:val="en-GB"/>
        </w:rPr>
        <w:t>echo.</w:t>
      </w:r>
    </w:p>
    <w:p w14:paraId="647003ED"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z) Go back ...</w:t>
      </w:r>
    </w:p>
    <w:p w14:paraId="385379CF"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q) Quit</w:t>
      </w:r>
    </w:p>
    <w:p w14:paraId="7574C473" w14:textId="77777777" w:rsidR="00BE58F4" w:rsidRPr="00BE58F4" w:rsidRDefault="00BE58F4" w:rsidP="00BE58F4">
      <w:pPr>
        <w:spacing w:before="0" w:after="0" w:line="0" w:lineRule="atLeast"/>
        <w:rPr>
          <w:lang w:val="en-GB"/>
        </w:rPr>
      </w:pPr>
      <w:r w:rsidRPr="00BE58F4">
        <w:rPr>
          <w:lang w:val="en-GB"/>
        </w:rPr>
        <w:t>echo.</w:t>
      </w:r>
    </w:p>
    <w:p w14:paraId="1BA17035" w14:textId="77777777" w:rsidR="00BE58F4" w:rsidRPr="00BE58F4" w:rsidRDefault="00BE58F4" w:rsidP="00BE58F4">
      <w:pPr>
        <w:spacing w:before="0" w:after="0" w:line="0" w:lineRule="atLeast"/>
        <w:rPr>
          <w:lang w:val="en-GB"/>
        </w:rPr>
      </w:pPr>
      <w:r w:rsidRPr="00BE58F4">
        <w:rPr>
          <w:lang w:val="en-GB"/>
        </w:rPr>
        <w:t>set /P option=" &gt;&gt; "</w:t>
      </w:r>
    </w:p>
    <w:p w14:paraId="1B5A619F" w14:textId="77777777" w:rsidR="00BE58F4" w:rsidRPr="00BE58F4" w:rsidRDefault="00BE58F4" w:rsidP="00BE58F4">
      <w:pPr>
        <w:spacing w:before="0" w:after="0" w:line="0" w:lineRule="atLeast"/>
        <w:rPr>
          <w:lang w:val="en-GB"/>
        </w:rPr>
      </w:pPr>
    </w:p>
    <w:p w14:paraId="755FC55C" w14:textId="77777777" w:rsidR="00BE58F4" w:rsidRPr="00BE58F4" w:rsidRDefault="00BE58F4" w:rsidP="00BE58F4">
      <w:pPr>
        <w:spacing w:before="0" w:after="0" w:line="0" w:lineRule="atLeast"/>
        <w:rPr>
          <w:lang w:val="en-GB"/>
        </w:rPr>
      </w:pPr>
      <w:r w:rsidRPr="00BE58F4">
        <w:rPr>
          <w:lang w:val="en-GB"/>
        </w:rPr>
        <w:t>if /I %option%==a start https://mano.vgtu.lt/</w:t>
      </w:r>
    </w:p>
    <w:p w14:paraId="762347E4" w14:textId="77777777" w:rsidR="00BE58F4" w:rsidRPr="00BE58F4" w:rsidRDefault="00BE58F4" w:rsidP="00BE58F4">
      <w:pPr>
        <w:spacing w:before="0" w:after="0" w:line="0" w:lineRule="atLeast"/>
        <w:rPr>
          <w:lang w:val="en-GB"/>
        </w:rPr>
      </w:pPr>
      <w:r w:rsidRPr="00BE58F4">
        <w:rPr>
          <w:lang w:val="en-GB"/>
        </w:rPr>
        <w:t xml:space="preserve">if /I %option%==b </w:t>
      </w:r>
      <w:proofErr w:type="gramStart"/>
      <w:r w:rsidRPr="00BE58F4">
        <w:rPr>
          <w:lang w:val="en-GB"/>
        </w:rPr>
        <w:t>start</w:t>
      </w:r>
      <w:proofErr w:type="gramEnd"/>
      <w:r w:rsidRPr="00BE58F4">
        <w:rPr>
          <w:lang w:val="en-GB"/>
        </w:rPr>
        <w:t xml:space="preserve"> https://moodle.vgtu.lt/</w:t>
      </w:r>
    </w:p>
    <w:p w14:paraId="4289DE34" w14:textId="77777777" w:rsidR="00BE58F4" w:rsidRPr="00BE58F4" w:rsidRDefault="00BE58F4" w:rsidP="00BE58F4">
      <w:pPr>
        <w:spacing w:before="0" w:after="0" w:line="0" w:lineRule="atLeast"/>
        <w:rPr>
          <w:lang w:val="en-GB"/>
        </w:rPr>
      </w:pPr>
      <w:r w:rsidRPr="00BE58F4">
        <w:rPr>
          <w:lang w:val="en-GB"/>
        </w:rPr>
        <w:t xml:space="preserve">if /I %option%==c </w:t>
      </w:r>
      <w:proofErr w:type="gramStart"/>
      <w:r w:rsidRPr="00BE58F4">
        <w:rPr>
          <w:lang w:val="en-GB"/>
        </w:rPr>
        <w:t>start</w:t>
      </w:r>
      <w:proofErr w:type="gramEnd"/>
      <w:r w:rsidRPr="00BE58F4">
        <w:rPr>
          <w:lang w:val="en-GB"/>
        </w:rPr>
        <w:t xml:space="preserve"> https://studsoft.vgtu.lt/</w:t>
      </w:r>
    </w:p>
    <w:p w14:paraId="3E1E4BC7" w14:textId="77777777" w:rsidR="00BE58F4" w:rsidRPr="00BE58F4" w:rsidRDefault="00BE58F4" w:rsidP="00BE58F4">
      <w:pPr>
        <w:spacing w:before="0" w:after="0" w:line="0" w:lineRule="atLeast"/>
        <w:rPr>
          <w:lang w:val="en-GB"/>
        </w:rPr>
      </w:pPr>
      <w:r w:rsidRPr="00BE58F4">
        <w:rPr>
          <w:lang w:val="en-GB"/>
        </w:rPr>
        <w:t>if /I %option%==d start https://gmail.com/</w:t>
      </w:r>
    </w:p>
    <w:p w14:paraId="2B4DF7CC" w14:textId="77777777" w:rsidR="00BE58F4" w:rsidRPr="00BE58F4" w:rsidRDefault="00BE58F4" w:rsidP="00BE58F4">
      <w:pPr>
        <w:spacing w:before="0" w:after="0" w:line="0" w:lineRule="atLeast"/>
        <w:rPr>
          <w:lang w:val="en-GB"/>
        </w:rPr>
      </w:pPr>
      <w:r w:rsidRPr="00BE58F4">
        <w:rPr>
          <w:lang w:val="en-GB"/>
        </w:rPr>
        <w:t xml:space="preserve">if /I %option%==e </w:t>
      </w:r>
      <w:proofErr w:type="gramStart"/>
      <w:r w:rsidRPr="00BE58F4">
        <w:rPr>
          <w:lang w:val="en-GB"/>
        </w:rPr>
        <w:t>start</w:t>
      </w:r>
      <w:proofErr w:type="gramEnd"/>
      <w:r w:rsidRPr="00BE58F4">
        <w:rPr>
          <w:lang w:val="en-GB"/>
        </w:rPr>
        <w:t xml:space="preserve"> https://google.com</w:t>
      </w:r>
    </w:p>
    <w:p w14:paraId="6928132A" w14:textId="77777777" w:rsidR="00BE58F4" w:rsidRPr="00BE58F4" w:rsidRDefault="00BE58F4" w:rsidP="00BE58F4">
      <w:pPr>
        <w:spacing w:before="0" w:after="0" w:line="0" w:lineRule="atLeast"/>
        <w:rPr>
          <w:lang w:val="en-GB"/>
        </w:rPr>
      </w:pPr>
      <w:r w:rsidRPr="00BE58F4">
        <w:rPr>
          <w:lang w:val="en-GB"/>
        </w:rPr>
        <w:t xml:space="preserve">if /I %option%==f </w:t>
      </w:r>
      <w:proofErr w:type="spellStart"/>
      <w:r w:rsidRPr="00BE58F4">
        <w:rPr>
          <w:lang w:val="en-GB"/>
        </w:rPr>
        <w:t>goto</w:t>
      </w:r>
      <w:proofErr w:type="spellEnd"/>
      <w:r w:rsidRPr="00BE58F4">
        <w:rPr>
          <w:lang w:val="en-GB"/>
        </w:rPr>
        <w:t xml:space="preserve"> </w:t>
      </w:r>
      <w:proofErr w:type="spellStart"/>
      <w:r w:rsidRPr="00BE58F4">
        <w:rPr>
          <w:lang w:val="en-GB"/>
        </w:rPr>
        <w:t>WebF</w:t>
      </w:r>
      <w:proofErr w:type="spellEnd"/>
    </w:p>
    <w:p w14:paraId="41742C17" w14:textId="77777777" w:rsidR="00BE58F4" w:rsidRPr="00BE58F4" w:rsidRDefault="00BE58F4" w:rsidP="00BE58F4">
      <w:pPr>
        <w:spacing w:before="0" w:after="0" w:line="0" w:lineRule="atLeast"/>
        <w:rPr>
          <w:lang w:val="en-GB"/>
        </w:rPr>
      </w:pPr>
      <w:r w:rsidRPr="00BE58F4">
        <w:rPr>
          <w:lang w:val="en-GB"/>
        </w:rPr>
        <w:t xml:space="preserve">if /I %option%==z </w:t>
      </w:r>
      <w:proofErr w:type="spellStart"/>
      <w:r w:rsidRPr="00BE58F4">
        <w:rPr>
          <w:lang w:val="en-GB"/>
        </w:rPr>
        <w:t>goto</w:t>
      </w:r>
      <w:proofErr w:type="spellEnd"/>
      <w:r w:rsidRPr="00BE58F4">
        <w:rPr>
          <w:lang w:val="en-GB"/>
        </w:rPr>
        <w:t xml:space="preserve"> Begin</w:t>
      </w:r>
    </w:p>
    <w:p w14:paraId="20CC5589" w14:textId="77777777" w:rsidR="00BE58F4" w:rsidRPr="00BE58F4" w:rsidRDefault="00BE58F4" w:rsidP="00BE58F4">
      <w:pPr>
        <w:spacing w:before="0" w:after="0" w:line="0" w:lineRule="atLeast"/>
        <w:rPr>
          <w:lang w:val="en-GB"/>
        </w:rPr>
      </w:pPr>
      <w:r w:rsidRPr="00BE58F4">
        <w:rPr>
          <w:lang w:val="en-GB"/>
        </w:rPr>
        <w:t xml:space="preserve">if /I %option%==q </w:t>
      </w:r>
      <w:proofErr w:type="spellStart"/>
      <w:r w:rsidRPr="00BE58F4">
        <w:rPr>
          <w:lang w:val="en-GB"/>
        </w:rPr>
        <w:t>goto</w:t>
      </w:r>
      <w:proofErr w:type="spellEnd"/>
      <w:r w:rsidRPr="00BE58F4">
        <w:rPr>
          <w:lang w:val="en-GB"/>
        </w:rPr>
        <w:t xml:space="preserve"> Quit</w:t>
      </w:r>
    </w:p>
    <w:p w14:paraId="59FA20D1" w14:textId="77777777" w:rsidR="00BE58F4" w:rsidRPr="00BE58F4" w:rsidRDefault="00BE58F4" w:rsidP="00BE58F4">
      <w:pPr>
        <w:spacing w:before="0" w:after="0" w:line="0" w:lineRule="atLeast"/>
        <w:rPr>
          <w:lang w:val="en-GB"/>
        </w:rPr>
      </w:pPr>
      <w:r w:rsidRPr="00BE58F4">
        <w:rPr>
          <w:lang w:val="en-GB"/>
        </w:rPr>
        <w:t>echo.</w:t>
      </w:r>
    </w:p>
    <w:p w14:paraId="6BC9C6AB" w14:textId="77777777" w:rsidR="00BE58F4" w:rsidRPr="00BE58F4" w:rsidRDefault="00BE58F4" w:rsidP="00BE58F4">
      <w:pPr>
        <w:spacing w:before="0" w:after="0" w:line="0" w:lineRule="atLeast"/>
        <w:rPr>
          <w:lang w:val="en-GB"/>
        </w:rPr>
      </w:pPr>
      <w:r w:rsidRPr="00BE58F4">
        <w:rPr>
          <w:lang w:val="en-GB"/>
        </w:rPr>
        <w:t>echo Oops! Invalid input</w:t>
      </w:r>
    </w:p>
    <w:p w14:paraId="36D778AC" w14:textId="77777777" w:rsidR="00BE58F4" w:rsidRPr="00BE58F4" w:rsidRDefault="00BE58F4" w:rsidP="00BE58F4">
      <w:pPr>
        <w:spacing w:before="0" w:after="0" w:line="0" w:lineRule="atLeast"/>
        <w:rPr>
          <w:lang w:val="en-GB"/>
        </w:rPr>
      </w:pPr>
      <w:r w:rsidRPr="00BE58F4">
        <w:rPr>
          <w:lang w:val="en-GB"/>
        </w:rPr>
        <w:t>pause</w:t>
      </w:r>
    </w:p>
    <w:p w14:paraId="033D1D5A"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Web</w:t>
      </w:r>
    </w:p>
    <w:p w14:paraId="5A9BC861" w14:textId="77777777" w:rsidR="00BE58F4" w:rsidRPr="00BE58F4" w:rsidRDefault="00BE58F4" w:rsidP="00BE58F4">
      <w:pPr>
        <w:spacing w:before="0" w:after="0" w:line="0" w:lineRule="atLeast"/>
        <w:rPr>
          <w:lang w:val="en-GB"/>
        </w:rPr>
      </w:pPr>
    </w:p>
    <w:p w14:paraId="25632468" w14:textId="77777777" w:rsidR="00BE58F4" w:rsidRPr="00BE58F4" w:rsidRDefault="00BE58F4" w:rsidP="00BE58F4">
      <w:pPr>
        <w:spacing w:before="0" w:after="0" w:line="0" w:lineRule="atLeast"/>
        <w:rPr>
          <w:lang w:val="en-GB"/>
        </w:rPr>
      </w:pPr>
      <w:proofErr w:type="gramStart"/>
      <w:r w:rsidRPr="00BE58F4">
        <w:rPr>
          <w:lang w:val="en-GB"/>
        </w:rPr>
        <w:t>:</w:t>
      </w:r>
      <w:proofErr w:type="spellStart"/>
      <w:r w:rsidRPr="00BE58F4">
        <w:rPr>
          <w:lang w:val="en-GB"/>
        </w:rPr>
        <w:t>WebF</w:t>
      </w:r>
      <w:proofErr w:type="spellEnd"/>
      <w:proofErr w:type="gramEnd"/>
    </w:p>
    <w:p w14:paraId="67787B3A" w14:textId="77777777" w:rsidR="00BE58F4" w:rsidRPr="00BE58F4" w:rsidRDefault="00BE58F4" w:rsidP="00BE58F4">
      <w:pPr>
        <w:spacing w:before="0" w:after="0" w:line="0" w:lineRule="atLeast"/>
        <w:rPr>
          <w:lang w:val="en-GB"/>
        </w:rPr>
      </w:pPr>
      <w:r w:rsidRPr="00BE58F4">
        <w:rPr>
          <w:lang w:val="en-GB"/>
        </w:rPr>
        <w:t>echo.</w:t>
      </w:r>
    </w:p>
    <w:p w14:paraId="141C4AEC" w14:textId="77777777" w:rsidR="00BE58F4" w:rsidRPr="00BE58F4" w:rsidRDefault="00BE58F4" w:rsidP="00BE58F4">
      <w:pPr>
        <w:spacing w:before="0" w:after="0" w:line="0" w:lineRule="atLeast"/>
        <w:rPr>
          <w:lang w:val="en-GB"/>
        </w:rPr>
      </w:pPr>
      <w:proofErr w:type="gramStart"/>
      <w:r w:rsidRPr="00BE58F4">
        <w:rPr>
          <w:lang w:val="en-GB"/>
        </w:rPr>
        <w:t>echo  Type</w:t>
      </w:r>
      <w:proofErr w:type="gramEnd"/>
      <w:r w:rsidRPr="00BE58F4">
        <w:rPr>
          <w:lang w:val="en-GB"/>
        </w:rPr>
        <w:t xml:space="preserve"> a complete URL (Ex: https://www.vgtu.lt/)</w:t>
      </w:r>
    </w:p>
    <w:p w14:paraId="1C72F3F6" w14:textId="77777777" w:rsidR="00BE58F4" w:rsidRPr="00BE58F4" w:rsidRDefault="00BE58F4" w:rsidP="00BE58F4">
      <w:pPr>
        <w:spacing w:before="0" w:after="0" w:line="0" w:lineRule="atLeast"/>
        <w:rPr>
          <w:lang w:val="en-GB"/>
        </w:rPr>
      </w:pPr>
      <w:r w:rsidRPr="00BE58F4">
        <w:rPr>
          <w:lang w:val="en-GB"/>
        </w:rPr>
        <w:t>echo.</w:t>
      </w:r>
    </w:p>
    <w:p w14:paraId="0105EF00" w14:textId="77777777" w:rsidR="00BE58F4" w:rsidRPr="00BE58F4" w:rsidRDefault="00BE58F4" w:rsidP="00BE58F4">
      <w:pPr>
        <w:spacing w:before="0" w:after="0" w:line="0" w:lineRule="atLeast"/>
        <w:rPr>
          <w:lang w:val="en-GB"/>
        </w:rPr>
      </w:pPr>
      <w:r w:rsidRPr="00BE58F4">
        <w:rPr>
          <w:lang w:val="en-GB"/>
        </w:rPr>
        <w:t xml:space="preserve">set /P </w:t>
      </w:r>
      <w:proofErr w:type="spellStart"/>
      <w:r w:rsidRPr="00BE58F4">
        <w:rPr>
          <w:lang w:val="en-GB"/>
        </w:rPr>
        <w:t>url</w:t>
      </w:r>
      <w:proofErr w:type="spellEnd"/>
      <w:r w:rsidRPr="00BE58F4">
        <w:rPr>
          <w:lang w:val="en-GB"/>
        </w:rPr>
        <w:t>=" &gt;&gt; "</w:t>
      </w:r>
    </w:p>
    <w:p w14:paraId="5BAE832D" w14:textId="77777777" w:rsidR="00BE58F4" w:rsidRPr="00BE58F4" w:rsidRDefault="00BE58F4" w:rsidP="00BE58F4">
      <w:pPr>
        <w:spacing w:before="0" w:after="0" w:line="0" w:lineRule="atLeast"/>
        <w:rPr>
          <w:lang w:val="en-GB"/>
        </w:rPr>
      </w:pPr>
      <w:r w:rsidRPr="00BE58F4">
        <w:rPr>
          <w:lang w:val="en-GB"/>
        </w:rPr>
        <w:t>start %</w:t>
      </w:r>
      <w:proofErr w:type="spellStart"/>
      <w:r w:rsidRPr="00BE58F4">
        <w:rPr>
          <w:lang w:val="en-GB"/>
        </w:rPr>
        <w:t>url</w:t>
      </w:r>
      <w:proofErr w:type="spellEnd"/>
      <w:r w:rsidRPr="00BE58F4">
        <w:rPr>
          <w:lang w:val="en-GB"/>
        </w:rPr>
        <w:t>%</w:t>
      </w:r>
    </w:p>
    <w:p w14:paraId="50EB4DAF" w14:textId="77777777" w:rsidR="00BE58F4" w:rsidRPr="00BE58F4" w:rsidRDefault="00BE58F4" w:rsidP="00BE58F4">
      <w:pPr>
        <w:spacing w:before="0" w:after="0" w:line="0" w:lineRule="atLeast"/>
        <w:rPr>
          <w:lang w:val="en-GB"/>
        </w:rPr>
      </w:pPr>
      <w:r w:rsidRPr="00BE58F4">
        <w:rPr>
          <w:lang w:val="en-GB"/>
        </w:rPr>
        <w:t>pause</w:t>
      </w:r>
    </w:p>
    <w:p w14:paraId="6E100CEF"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Web</w:t>
      </w:r>
    </w:p>
    <w:p w14:paraId="78CD2F45" w14:textId="77777777" w:rsidR="00BE58F4" w:rsidRPr="00BE58F4" w:rsidRDefault="00BE58F4" w:rsidP="00BE58F4">
      <w:pPr>
        <w:spacing w:before="0" w:after="0" w:line="0" w:lineRule="atLeast"/>
        <w:rPr>
          <w:lang w:val="en-GB"/>
        </w:rPr>
      </w:pPr>
    </w:p>
    <w:p w14:paraId="729B7368" w14:textId="77777777" w:rsidR="00BE58F4" w:rsidRPr="00BE58F4" w:rsidRDefault="00BE58F4" w:rsidP="00BE58F4">
      <w:pPr>
        <w:spacing w:before="0" w:after="0" w:line="0" w:lineRule="atLeast"/>
        <w:rPr>
          <w:lang w:val="en-GB"/>
        </w:rPr>
      </w:pPr>
      <w:proofErr w:type="gramStart"/>
      <w:r w:rsidRPr="00BE58F4">
        <w:rPr>
          <w:lang w:val="en-GB"/>
        </w:rPr>
        <w:t>:</w:t>
      </w:r>
      <w:proofErr w:type="spellStart"/>
      <w:r w:rsidRPr="00BE58F4">
        <w:rPr>
          <w:lang w:val="en-GB"/>
        </w:rPr>
        <w:t>myIP</w:t>
      </w:r>
      <w:proofErr w:type="spellEnd"/>
      <w:proofErr w:type="gramEnd"/>
    </w:p>
    <w:p w14:paraId="50A75B09"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3F5C44A8" w14:textId="77777777" w:rsidR="00BE58F4" w:rsidRPr="00BE58F4" w:rsidRDefault="00BE58F4" w:rsidP="00BE58F4">
      <w:pPr>
        <w:spacing w:before="0" w:after="0" w:line="0" w:lineRule="atLeast"/>
        <w:rPr>
          <w:lang w:val="en-GB"/>
        </w:rPr>
      </w:pPr>
      <w:r w:rsidRPr="00BE58F4">
        <w:rPr>
          <w:lang w:val="en-GB"/>
        </w:rPr>
        <w:t>echo ----------------------------------------------------</w:t>
      </w:r>
    </w:p>
    <w:p w14:paraId="51C2B972" w14:textId="77777777" w:rsidR="00BE58F4" w:rsidRPr="00BE58F4" w:rsidRDefault="00BE58F4" w:rsidP="00BE58F4">
      <w:pPr>
        <w:spacing w:before="0" w:after="0" w:line="0" w:lineRule="atLeast"/>
        <w:rPr>
          <w:lang w:val="en-GB"/>
        </w:rPr>
      </w:pPr>
      <w:r w:rsidRPr="00BE58F4">
        <w:rPr>
          <w:lang w:val="en-GB"/>
        </w:rPr>
        <w:t>echo   Info on your IP</w:t>
      </w:r>
    </w:p>
    <w:p w14:paraId="36513124" w14:textId="77777777" w:rsidR="00BE58F4" w:rsidRPr="00BE58F4" w:rsidRDefault="00BE58F4" w:rsidP="00BE58F4">
      <w:pPr>
        <w:spacing w:before="0" w:after="0" w:line="0" w:lineRule="atLeast"/>
        <w:rPr>
          <w:lang w:val="en-GB"/>
        </w:rPr>
      </w:pPr>
      <w:r w:rsidRPr="00BE58F4">
        <w:rPr>
          <w:lang w:val="en-GB"/>
        </w:rPr>
        <w:t>echo ----------------------------------------------------</w:t>
      </w:r>
    </w:p>
    <w:p w14:paraId="63D70D0A" w14:textId="77777777" w:rsidR="00BE58F4" w:rsidRPr="00BE58F4" w:rsidRDefault="00BE58F4" w:rsidP="00BE58F4">
      <w:pPr>
        <w:spacing w:before="0" w:after="0" w:line="0" w:lineRule="atLeast"/>
        <w:rPr>
          <w:lang w:val="en-GB"/>
        </w:rPr>
      </w:pPr>
      <w:r w:rsidRPr="00BE58F4">
        <w:rPr>
          <w:lang w:val="en-GB"/>
        </w:rPr>
        <w:t>ipconfig</w:t>
      </w:r>
    </w:p>
    <w:p w14:paraId="4C1C261A" w14:textId="77777777" w:rsidR="00BE58F4" w:rsidRPr="00BE58F4" w:rsidRDefault="00BE58F4" w:rsidP="00BE58F4">
      <w:pPr>
        <w:spacing w:before="0" w:after="0" w:line="0" w:lineRule="atLeast"/>
        <w:rPr>
          <w:lang w:val="en-GB"/>
        </w:rPr>
      </w:pPr>
      <w:r w:rsidRPr="00BE58F4">
        <w:rPr>
          <w:lang w:val="en-GB"/>
        </w:rPr>
        <w:t>echo.</w:t>
      </w:r>
    </w:p>
    <w:p w14:paraId="6EEE9BBE" w14:textId="77777777" w:rsidR="00BE58F4" w:rsidRPr="00BE58F4" w:rsidRDefault="00BE58F4" w:rsidP="00BE58F4">
      <w:pPr>
        <w:spacing w:before="0" w:after="0" w:line="0" w:lineRule="atLeast"/>
        <w:rPr>
          <w:lang w:val="en-GB"/>
        </w:rPr>
      </w:pPr>
      <w:r w:rsidRPr="00BE58F4">
        <w:rPr>
          <w:lang w:val="en-GB"/>
        </w:rPr>
        <w:t>echo ----------------------------------------------------</w:t>
      </w:r>
    </w:p>
    <w:p w14:paraId="52D9C23B" w14:textId="77777777" w:rsidR="00BE58F4" w:rsidRPr="00BE58F4" w:rsidRDefault="00BE58F4" w:rsidP="00BE58F4">
      <w:pPr>
        <w:spacing w:before="0" w:after="0" w:line="0" w:lineRule="atLeast"/>
        <w:rPr>
          <w:lang w:val="en-GB"/>
        </w:rPr>
      </w:pPr>
      <w:r w:rsidRPr="00BE58F4">
        <w:rPr>
          <w:lang w:val="en-GB"/>
        </w:rPr>
        <w:t>echo.</w:t>
      </w:r>
    </w:p>
    <w:p w14:paraId="06FD352B" w14:textId="77777777" w:rsidR="00BE58F4" w:rsidRPr="00BE58F4" w:rsidRDefault="00BE58F4" w:rsidP="00BE58F4">
      <w:pPr>
        <w:spacing w:before="0" w:after="0" w:line="0" w:lineRule="atLeast"/>
        <w:rPr>
          <w:lang w:val="en-GB"/>
        </w:rPr>
      </w:pPr>
      <w:r w:rsidRPr="00BE58F4">
        <w:rPr>
          <w:lang w:val="en-GB"/>
        </w:rPr>
        <w:t>pause</w:t>
      </w:r>
    </w:p>
    <w:p w14:paraId="3AED5D08" w14:textId="77777777" w:rsidR="00BE58F4" w:rsidRPr="00BE58F4" w:rsidRDefault="00BE58F4" w:rsidP="00BE58F4">
      <w:pPr>
        <w:spacing w:before="0" w:after="0" w:line="0" w:lineRule="atLeast"/>
        <w:rPr>
          <w:lang w:val="en-GB"/>
        </w:rPr>
      </w:pPr>
      <w:proofErr w:type="spellStart"/>
      <w:r w:rsidRPr="00BE58F4">
        <w:rPr>
          <w:lang w:val="en-GB"/>
        </w:rPr>
        <w:lastRenderedPageBreak/>
        <w:t>goto</w:t>
      </w:r>
      <w:proofErr w:type="spellEnd"/>
      <w:r w:rsidRPr="00BE58F4">
        <w:rPr>
          <w:lang w:val="en-GB"/>
        </w:rPr>
        <w:t xml:space="preserve"> Begin</w:t>
      </w:r>
    </w:p>
    <w:p w14:paraId="3F16CE67" w14:textId="77777777" w:rsidR="00BE58F4" w:rsidRPr="00BE58F4" w:rsidRDefault="00BE58F4" w:rsidP="00BE58F4">
      <w:pPr>
        <w:spacing w:before="0" w:after="0" w:line="0" w:lineRule="atLeast"/>
        <w:rPr>
          <w:lang w:val="en-GB"/>
        </w:rPr>
      </w:pPr>
    </w:p>
    <w:p w14:paraId="68F91EBB" w14:textId="77777777" w:rsidR="00BE58F4" w:rsidRPr="00BE58F4" w:rsidRDefault="00BE58F4" w:rsidP="00BE58F4">
      <w:pPr>
        <w:spacing w:before="0" w:after="0" w:line="0" w:lineRule="atLeast"/>
        <w:rPr>
          <w:lang w:val="en-GB"/>
        </w:rPr>
      </w:pPr>
    </w:p>
    <w:p w14:paraId="381CD98E" w14:textId="77777777" w:rsidR="00BE58F4" w:rsidRPr="00BE58F4" w:rsidRDefault="00BE58F4" w:rsidP="00BE58F4">
      <w:pPr>
        <w:spacing w:before="0" w:after="0" w:line="0" w:lineRule="atLeast"/>
        <w:rPr>
          <w:lang w:val="en-GB"/>
        </w:rPr>
      </w:pPr>
      <w:proofErr w:type="gramStart"/>
      <w:r w:rsidRPr="00BE58F4">
        <w:rPr>
          <w:lang w:val="en-GB"/>
        </w:rPr>
        <w:t>:Christmas</w:t>
      </w:r>
      <w:proofErr w:type="gramEnd"/>
    </w:p>
    <w:p w14:paraId="45D2EC76"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47C63678" w14:textId="77777777" w:rsidR="00BE58F4" w:rsidRPr="00BE58F4" w:rsidRDefault="00BE58F4" w:rsidP="00BE58F4">
      <w:pPr>
        <w:spacing w:before="0" w:after="0" w:line="0" w:lineRule="atLeast"/>
        <w:rPr>
          <w:lang w:val="en-GB"/>
        </w:rPr>
      </w:pPr>
      <w:r w:rsidRPr="00BE58F4">
        <w:rPr>
          <w:lang w:val="en-GB"/>
        </w:rPr>
        <w:t>echo ----------------------------------------------------</w:t>
      </w:r>
    </w:p>
    <w:p w14:paraId="1A247E00" w14:textId="77777777" w:rsidR="00BE58F4" w:rsidRPr="00BE58F4" w:rsidRDefault="00BE58F4" w:rsidP="00BE58F4">
      <w:pPr>
        <w:spacing w:before="0" w:after="0" w:line="0" w:lineRule="atLeast"/>
        <w:rPr>
          <w:lang w:val="en-GB"/>
        </w:rPr>
      </w:pPr>
      <w:r w:rsidRPr="00BE58F4">
        <w:rPr>
          <w:lang w:val="en-GB"/>
        </w:rPr>
        <w:t>echo ------------------in--------------------------------</w:t>
      </w:r>
    </w:p>
    <w:p w14:paraId="050288C4" w14:textId="77777777" w:rsidR="00BE58F4" w:rsidRPr="00BE58F4" w:rsidRDefault="00BE58F4" w:rsidP="00BE58F4">
      <w:pPr>
        <w:spacing w:before="0" w:after="0" w:line="0" w:lineRule="atLeast"/>
        <w:rPr>
          <w:lang w:val="en-GB"/>
        </w:rPr>
      </w:pPr>
      <w:r w:rsidRPr="00BE58F4">
        <w:rPr>
          <w:lang w:val="en-GB"/>
        </w:rPr>
        <w:t>echo -----------------inga-------------------------------</w:t>
      </w:r>
    </w:p>
    <w:p w14:paraId="4D45749C"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w:t>
      </w:r>
      <w:proofErr w:type="spellEnd"/>
      <w:r w:rsidRPr="00BE58F4">
        <w:rPr>
          <w:lang w:val="en-GB"/>
        </w:rPr>
        <w:t>---------------------------</w:t>
      </w:r>
    </w:p>
    <w:p w14:paraId="7C97615B"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ingaingaingaingainga</w:t>
      </w:r>
      <w:proofErr w:type="spellEnd"/>
      <w:r w:rsidRPr="00BE58F4">
        <w:rPr>
          <w:lang w:val="en-GB"/>
        </w:rPr>
        <w:t>-----------------------</w:t>
      </w:r>
    </w:p>
    <w:p w14:paraId="567ED459"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w:t>
      </w:r>
      <w:proofErr w:type="spellEnd"/>
      <w:r w:rsidRPr="00BE58F4">
        <w:rPr>
          <w:lang w:val="en-GB"/>
        </w:rPr>
        <w:t>-----------------------------</w:t>
      </w:r>
    </w:p>
    <w:p w14:paraId="5AA53093"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w:t>
      </w:r>
      <w:proofErr w:type="spellEnd"/>
      <w:r w:rsidRPr="00BE58F4">
        <w:rPr>
          <w:lang w:val="en-GB"/>
        </w:rPr>
        <w:t>---------------------------</w:t>
      </w:r>
    </w:p>
    <w:p w14:paraId="0E4553DE"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ingaingaingaingainga</w:t>
      </w:r>
      <w:proofErr w:type="spellEnd"/>
      <w:r w:rsidRPr="00BE58F4">
        <w:rPr>
          <w:lang w:val="en-GB"/>
        </w:rPr>
        <w:t>-----------------------</w:t>
      </w:r>
    </w:p>
    <w:p w14:paraId="14AF24AC"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w:t>
      </w:r>
      <w:proofErr w:type="spellEnd"/>
      <w:r w:rsidRPr="00BE58F4">
        <w:rPr>
          <w:lang w:val="en-GB"/>
        </w:rPr>
        <w:t>---------------------------</w:t>
      </w:r>
    </w:p>
    <w:p w14:paraId="1E1E96BB"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ingaingaingaingainga</w:t>
      </w:r>
      <w:proofErr w:type="spellEnd"/>
      <w:r w:rsidRPr="00BE58F4">
        <w:rPr>
          <w:lang w:val="en-GB"/>
        </w:rPr>
        <w:t>-----------------------</w:t>
      </w:r>
    </w:p>
    <w:p w14:paraId="168938E9"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w:t>
      </w:r>
      <w:proofErr w:type="spellEnd"/>
      <w:r w:rsidRPr="00BE58F4">
        <w:rPr>
          <w:lang w:val="en-GB"/>
        </w:rPr>
        <w:t>---------------------------</w:t>
      </w:r>
    </w:p>
    <w:p w14:paraId="2959063B"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ingaingaingaingainga</w:t>
      </w:r>
      <w:proofErr w:type="spellEnd"/>
      <w:r w:rsidRPr="00BE58F4">
        <w:rPr>
          <w:lang w:val="en-GB"/>
        </w:rPr>
        <w:t>-----------------------</w:t>
      </w:r>
    </w:p>
    <w:p w14:paraId="5750D921"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w:t>
      </w:r>
      <w:proofErr w:type="spellEnd"/>
      <w:r w:rsidRPr="00BE58F4">
        <w:rPr>
          <w:lang w:val="en-GB"/>
        </w:rPr>
        <w:t>---------------------------</w:t>
      </w:r>
    </w:p>
    <w:p w14:paraId="53A69CB5" w14:textId="77777777" w:rsidR="00BE58F4" w:rsidRPr="00BE58F4" w:rsidRDefault="00BE58F4" w:rsidP="00BE58F4">
      <w:pPr>
        <w:spacing w:before="0" w:after="0" w:line="0" w:lineRule="atLeast"/>
        <w:rPr>
          <w:lang w:val="en-GB"/>
        </w:rPr>
      </w:pPr>
      <w:r w:rsidRPr="00BE58F4">
        <w:rPr>
          <w:lang w:val="en-GB"/>
        </w:rPr>
        <w:t>echo -----</w:t>
      </w:r>
      <w:proofErr w:type="spellStart"/>
      <w:r w:rsidRPr="00BE58F4">
        <w:rPr>
          <w:lang w:val="en-GB"/>
        </w:rPr>
        <w:t>ingaingaingaingaingaingainga</w:t>
      </w:r>
      <w:proofErr w:type="spellEnd"/>
      <w:r w:rsidRPr="00BE58F4">
        <w:rPr>
          <w:lang w:val="en-GB"/>
        </w:rPr>
        <w:t>-------------------</w:t>
      </w:r>
    </w:p>
    <w:p w14:paraId="39D69DCD" w14:textId="77777777" w:rsidR="00BE58F4" w:rsidRPr="00BE58F4" w:rsidRDefault="00BE58F4" w:rsidP="00BE58F4">
      <w:pPr>
        <w:spacing w:before="0" w:after="0" w:line="0" w:lineRule="atLeast"/>
        <w:rPr>
          <w:lang w:val="en-GB"/>
        </w:rPr>
      </w:pPr>
      <w:r w:rsidRPr="00BE58F4">
        <w:rPr>
          <w:lang w:val="en-GB"/>
        </w:rPr>
        <w:t>echo -----------------inga-------------------------------</w:t>
      </w:r>
    </w:p>
    <w:p w14:paraId="79709756" w14:textId="77777777" w:rsidR="00BE58F4" w:rsidRPr="00BE58F4" w:rsidRDefault="00BE58F4" w:rsidP="00BE58F4">
      <w:pPr>
        <w:spacing w:before="0" w:after="0" w:line="0" w:lineRule="atLeast"/>
        <w:rPr>
          <w:lang w:val="en-GB"/>
        </w:rPr>
      </w:pPr>
      <w:r w:rsidRPr="00BE58F4">
        <w:rPr>
          <w:lang w:val="en-GB"/>
        </w:rPr>
        <w:t>echo -----------------inga-------------------------------</w:t>
      </w:r>
    </w:p>
    <w:p w14:paraId="6F6AC496" w14:textId="77777777" w:rsidR="00BE58F4" w:rsidRPr="00BE58F4" w:rsidRDefault="00BE58F4" w:rsidP="00BE58F4">
      <w:pPr>
        <w:spacing w:before="0" w:after="0" w:line="0" w:lineRule="atLeast"/>
        <w:rPr>
          <w:lang w:val="en-GB"/>
        </w:rPr>
      </w:pPr>
      <w:r w:rsidRPr="00BE58F4">
        <w:rPr>
          <w:lang w:val="en-GB"/>
        </w:rPr>
        <w:t>echo -----------------inga-------------------------------</w:t>
      </w:r>
    </w:p>
    <w:p w14:paraId="6E04A28E" w14:textId="77777777" w:rsidR="00BE58F4" w:rsidRPr="00BE58F4" w:rsidRDefault="00BE58F4" w:rsidP="00BE58F4">
      <w:pPr>
        <w:spacing w:before="0" w:after="0" w:line="0" w:lineRule="atLeast"/>
        <w:rPr>
          <w:lang w:val="en-GB"/>
        </w:rPr>
      </w:pPr>
      <w:r w:rsidRPr="00BE58F4">
        <w:rPr>
          <w:lang w:val="en-GB"/>
        </w:rPr>
        <w:t>echo -----------------inga-------------------------------</w:t>
      </w:r>
    </w:p>
    <w:p w14:paraId="42DD095D" w14:textId="77777777" w:rsidR="00BE58F4" w:rsidRPr="00BE58F4" w:rsidRDefault="00BE58F4" w:rsidP="00BE58F4">
      <w:pPr>
        <w:spacing w:before="0" w:after="0" w:line="0" w:lineRule="atLeast"/>
        <w:rPr>
          <w:lang w:val="en-GB"/>
        </w:rPr>
      </w:pPr>
      <w:r w:rsidRPr="00BE58F4">
        <w:rPr>
          <w:lang w:val="en-GB"/>
        </w:rPr>
        <w:t>echo -----------------inga-------------------------------</w:t>
      </w:r>
    </w:p>
    <w:p w14:paraId="34BCFE4A" w14:textId="77777777" w:rsidR="00BE58F4" w:rsidRPr="00BE58F4" w:rsidRDefault="00BE58F4" w:rsidP="00BE58F4">
      <w:pPr>
        <w:spacing w:before="0" w:after="0" w:line="0" w:lineRule="atLeast"/>
        <w:rPr>
          <w:lang w:val="en-GB"/>
        </w:rPr>
      </w:pPr>
      <w:r w:rsidRPr="00BE58F4">
        <w:rPr>
          <w:lang w:val="en-GB"/>
        </w:rPr>
        <w:t>echo /\\/\\/\/\\\/\/\\/\\//\\/\/\/\\/\\/\//\\//\//\\/\//\</w:t>
      </w:r>
    </w:p>
    <w:p w14:paraId="51743DFD" w14:textId="77777777" w:rsidR="00BE58F4" w:rsidRPr="00BE58F4" w:rsidRDefault="00BE58F4" w:rsidP="00BE58F4">
      <w:pPr>
        <w:spacing w:before="0" w:after="0" w:line="0" w:lineRule="atLeast"/>
        <w:rPr>
          <w:lang w:val="en-GB"/>
        </w:rPr>
      </w:pPr>
      <w:r w:rsidRPr="00BE58F4">
        <w:rPr>
          <w:lang w:val="en-GB"/>
        </w:rPr>
        <w:t>echo.</w:t>
      </w:r>
    </w:p>
    <w:p w14:paraId="737AFC55" w14:textId="77777777" w:rsidR="00BE58F4" w:rsidRPr="00BE58F4" w:rsidRDefault="00BE58F4" w:rsidP="00BE58F4">
      <w:pPr>
        <w:spacing w:before="0" w:after="0" w:line="0" w:lineRule="atLeast"/>
        <w:rPr>
          <w:lang w:val="en-GB"/>
        </w:rPr>
      </w:pPr>
      <w:r w:rsidRPr="00BE58F4">
        <w:rPr>
          <w:lang w:val="en-GB"/>
        </w:rPr>
        <w:t xml:space="preserve">echo    HI MISS </w:t>
      </w:r>
      <w:proofErr w:type="gramStart"/>
      <w:r w:rsidRPr="00BE58F4">
        <w:rPr>
          <w:lang w:val="en-GB"/>
        </w:rPr>
        <w:t>INGA !!!</w:t>
      </w:r>
      <w:proofErr w:type="gramEnd"/>
      <w:r w:rsidRPr="00BE58F4">
        <w:rPr>
          <w:lang w:val="en-GB"/>
        </w:rPr>
        <w:t xml:space="preserve"> Merry Christmas!!!~</w:t>
      </w:r>
    </w:p>
    <w:p w14:paraId="502F3885" w14:textId="77777777" w:rsidR="00BE58F4" w:rsidRPr="00BE58F4" w:rsidRDefault="00BE58F4" w:rsidP="00BE58F4">
      <w:pPr>
        <w:spacing w:before="0" w:after="0" w:line="0" w:lineRule="atLeast"/>
        <w:rPr>
          <w:lang w:val="en-GB"/>
        </w:rPr>
      </w:pPr>
      <w:r w:rsidRPr="00BE58F4">
        <w:rPr>
          <w:lang w:val="en-GB"/>
        </w:rPr>
        <w:t xml:space="preserve">echo    ok </w:t>
      </w:r>
      <w:proofErr w:type="spellStart"/>
      <w:r w:rsidRPr="00BE58F4">
        <w:rPr>
          <w:lang w:val="en-GB"/>
        </w:rPr>
        <w:t>i</w:t>
      </w:r>
      <w:proofErr w:type="spellEnd"/>
      <w:r w:rsidRPr="00BE58F4">
        <w:rPr>
          <w:lang w:val="en-GB"/>
        </w:rPr>
        <w:t xml:space="preserve"> know </w:t>
      </w:r>
      <w:proofErr w:type="spellStart"/>
      <w:r w:rsidRPr="00BE58F4">
        <w:rPr>
          <w:lang w:val="en-GB"/>
        </w:rPr>
        <w:t>its</w:t>
      </w:r>
      <w:proofErr w:type="spellEnd"/>
      <w:r w:rsidRPr="00BE58F4">
        <w:rPr>
          <w:lang w:val="en-GB"/>
        </w:rPr>
        <w:t xml:space="preserve"> not </w:t>
      </w:r>
      <w:proofErr w:type="spellStart"/>
      <w:r w:rsidRPr="00BE58F4">
        <w:rPr>
          <w:lang w:val="en-GB"/>
        </w:rPr>
        <w:t>christmas</w:t>
      </w:r>
      <w:proofErr w:type="spellEnd"/>
      <w:r w:rsidRPr="00BE58F4">
        <w:rPr>
          <w:lang w:val="en-GB"/>
        </w:rPr>
        <w:t xml:space="preserve"> but look at this tree))</w:t>
      </w:r>
    </w:p>
    <w:p w14:paraId="3E983908" w14:textId="77777777" w:rsidR="00BE58F4" w:rsidRPr="00BE58F4" w:rsidRDefault="00BE58F4" w:rsidP="00BE58F4">
      <w:pPr>
        <w:spacing w:before="0" w:after="0" w:line="0" w:lineRule="atLeast"/>
        <w:rPr>
          <w:lang w:val="en-GB"/>
        </w:rPr>
      </w:pPr>
      <w:r w:rsidRPr="00BE58F4">
        <w:rPr>
          <w:lang w:val="en-GB"/>
        </w:rPr>
        <w:t>echo.</w:t>
      </w:r>
    </w:p>
    <w:p w14:paraId="70D0C544" w14:textId="77777777" w:rsidR="00BE58F4" w:rsidRPr="00BE58F4" w:rsidRDefault="00BE58F4" w:rsidP="00BE58F4">
      <w:pPr>
        <w:spacing w:before="0" w:after="0" w:line="0" w:lineRule="atLeast"/>
        <w:rPr>
          <w:lang w:val="en-GB"/>
        </w:rPr>
      </w:pPr>
      <w:r w:rsidRPr="00BE58F4">
        <w:rPr>
          <w:lang w:val="en-GB"/>
        </w:rPr>
        <w:t>pause</w:t>
      </w:r>
    </w:p>
    <w:p w14:paraId="142CA7FC"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Begin</w:t>
      </w:r>
    </w:p>
    <w:p w14:paraId="10351FC7" w14:textId="77777777" w:rsidR="00BE58F4" w:rsidRPr="00BE58F4" w:rsidRDefault="00BE58F4" w:rsidP="00BE58F4">
      <w:pPr>
        <w:spacing w:before="0" w:after="0" w:line="0" w:lineRule="atLeast"/>
        <w:rPr>
          <w:lang w:val="en-GB"/>
        </w:rPr>
      </w:pPr>
    </w:p>
    <w:p w14:paraId="6110D5BB" w14:textId="77777777" w:rsidR="00BE58F4" w:rsidRPr="00BE58F4" w:rsidRDefault="00BE58F4" w:rsidP="00BE58F4">
      <w:pPr>
        <w:spacing w:before="0" w:after="0" w:line="0" w:lineRule="atLeast"/>
        <w:rPr>
          <w:lang w:val="en-GB"/>
        </w:rPr>
      </w:pPr>
    </w:p>
    <w:p w14:paraId="5DE448DD" w14:textId="77777777" w:rsidR="00BE58F4" w:rsidRPr="00BE58F4" w:rsidRDefault="00BE58F4" w:rsidP="00BE58F4">
      <w:pPr>
        <w:spacing w:before="0" w:after="0" w:line="0" w:lineRule="atLeast"/>
        <w:rPr>
          <w:lang w:val="en-GB"/>
        </w:rPr>
      </w:pPr>
    </w:p>
    <w:p w14:paraId="19CC2FA3" w14:textId="77777777" w:rsidR="00BE58F4" w:rsidRPr="00BE58F4" w:rsidRDefault="00BE58F4" w:rsidP="00BE58F4">
      <w:pPr>
        <w:spacing w:before="0" w:after="0" w:line="0" w:lineRule="atLeast"/>
        <w:rPr>
          <w:lang w:val="en-GB"/>
        </w:rPr>
      </w:pPr>
      <w:proofErr w:type="gramStart"/>
      <w:r w:rsidRPr="00BE58F4">
        <w:rPr>
          <w:lang w:val="en-GB"/>
        </w:rPr>
        <w:t>:Quit</w:t>
      </w:r>
      <w:proofErr w:type="gramEnd"/>
    </w:p>
    <w:p w14:paraId="494C4287" w14:textId="77777777" w:rsidR="00BE58F4" w:rsidRPr="00BE58F4" w:rsidRDefault="00BE58F4" w:rsidP="00BE58F4">
      <w:pPr>
        <w:spacing w:before="0" w:after="0" w:line="0" w:lineRule="atLeast"/>
        <w:rPr>
          <w:lang w:val="en-GB"/>
        </w:rPr>
      </w:pPr>
      <w:proofErr w:type="spellStart"/>
      <w:r w:rsidRPr="00BE58F4">
        <w:rPr>
          <w:lang w:val="en-GB"/>
        </w:rPr>
        <w:t>cls</w:t>
      </w:r>
      <w:proofErr w:type="spellEnd"/>
    </w:p>
    <w:p w14:paraId="0DA1055F" w14:textId="77777777" w:rsidR="00BE58F4" w:rsidRPr="00BE58F4" w:rsidRDefault="00BE58F4" w:rsidP="00BE58F4">
      <w:pPr>
        <w:spacing w:before="0" w:after="0" w:line="0" w:lineRule="atLeast"/>
        <w:rPr>
          <w:lang w:val="en-GB"/>
        </w:rPr>
      </w:pPr>
      <w:r w:rsidRPr="00BE58F4">
        <w:rPr>
          <w:lang w:val="en-GB"/>
        </w:rPr>
        <w:t>echo.</w:t>
      </w:r>
    </w:p>
    <w:p w14:paraId="7557B632" w14:textId="77777777" w:rsidR="00BE58F4" w:rsidRPr="00BE58F4" w:rsidRDefault="00BE58F4" w:rsidP="00BE58F4">
      <w:pPr>
        <w:spacing w:before="0" w:after="0" w:line="0" w:lineRule="atLeast"/>
        <w:rPr>
          <w:lang w:val="en-GB"/>
        </w:rPr>
      </w:pPr>
      <w:r w:rsidRPr="00BE58F4">
        <w:rPr>
          <w:lang w:val="en-GB"/>
        </w:rPr>
        <w:t>echo   Goodbye, world! ~</w:t>
      </w:r>
    </w:p>
    <w:p w14:paraId="40F58E35" w14:textId="77777777" w:rsidR="00BE58F4" w:rsidRPr="00BE58F4" w:rsidRDefault="00BE58F4" w:rsidP="00BE58F4">
      <w:pPr>
        <w:spacing w:before="0" w:after="0" w:line="0" w:lineRule="atLeast"/>
        <w:rPr>
          <w:lang w:val="en-GB"/>
        </w:rPr>
      </w:pPr>
      <w:r w:rsidRPr="00BE58F4">
        <w:rPr>
          <w:lang w:val="en-GB"/>
        </w:rPr>
        <w:t>echo.</w:t>
      </w:r>
    </w:p>
    <w:p w14:paraId="275D4C6A" w14:textId="77777777" w:rsidR="00BE58F4" w:rsidRPr="00BE58F4" w:rsidRDefault="00BE58F4" w:rsidP="00BE58F4">
      <w:pPr>
        <w:spacing w:before="0" w:after="0" w:line="0" w:lineRule="atLeast"/>
        <w:rPr>
          <w:lang w:val="en-GB"/>
        </w:rPr>
      </w:pPr>
      <w:r w:rsidRPr="00BE58F4">
        <w:rPr>
          <w:lang w:val="en-GB"/>
        </w:rPr>
        <w:t xml:space="preserve">echo </w:t>
      </w:r>
      <w:proofErr w:type="gramStart"/>
      <w:r w:rsidRPr="00BE58F4">
        <w:rPr>
          <w:lang w:val="en-GB"/>
        </w:rPr>
        <w:t xml:space="preserve">  .</w:t>
      </w:r>
      <w:proofErr w:type="spellStart"/>
      <w:r w:rsidRPr="00BE58F4">
        <w:rPr>
          <w:lang w:val="en-GB"/>
        </w:rPr>
        <w:t>oooooo</w:t>
      </w:r>
      <w:proofErr w:type="spellEnd"/>
      <w:proofErr w:type="gramEnd"/>
      <w:r w:rsidRPr="00BE58F4">
        <w:rPr>
          <w:lang w:val="en-GB"/>
        </w:rPr>
        <w:t xml:space="preserve">.                              </w:t>
      </w:r>
      <w:proofErr w:type="gramStart"/>
      <w:r w:rsidRPr="00BE58F4">
        <w:rPr>
          <w:lang w:val="en-GB"/>
        </w:rPr>
        <w:t>.o</w:t>
      </w:r>
      <w:proofErr w:type="gramEnd"/>
      <w:r w:rsidRPr="00BE58F4">
        <w:rPr>
          <w:lang w:val="en-GB"/>
        </w:rPr>
        <w:t>8   .o8                                .o.</w:t>
      </w:r>
    </w:p>
    <w:p w14:paraId="41494B16" w14:textId="77777777" w:rsidR="00BE58F4" w:rsidRPr="00BE58F4" w:rsidRDefault="00BE58F4" w:rsidP="00BE58F4">
      <w:pPr>
        <w:spacing w:before="0" w:after="0" w:line="0" w:lineRule="atLeast"/>
        <w:rPr>
          <w:lang w:val="en-GB"/>
        </w:rPr>
      </w:pPr>
      <w:r w:rsidRPr="00BE58F4">
        <w:rPr>
          <w:lang w:val="en-GB"/>
        </w:rPr>
        <w:t>echo   d8P</w:t>
      </w:r>
      <w:proofErr w:type="gramStart"/>
      <w:r w:rsidRPr="00BE58F4">
        <w:rPr>
          <w:lang w:val="en-GB"/>
        </w:rPr>
        <w:t>'  `</w:t>
      </w:r>
      <w:proofErr w:type="gramEnd"/>
      <w:r w:rsidRPr="00BE58F4">
        <w:rPr>
          <w:lang w:val="en-GB"/>
        </w:rPr>
        <w:t>Y8b                            "888  "888                                888</w:t>
      </w:r>
    </w:p>
    <w:p w14:paraId="33D256E5" w14:textId="77777777" w:rsidR="00BE58F4" w:rsidRPr="00BE58F4" w:rsidRDefault="00BE58F4" w:rsidP="00BE58F4">
      <w:pPr>
        <w:spacing w:before="0" w:after="0" w:line="0" w:lineRule="atLeast"/>
        <w:rPr>
          <w:lang w:val="en-GB"/>
        </w:rPr>
      </w:pPr>
      <w:proofErr w:type="gramStart"/>
      <w:r w:rsidRPr="00BE58F4">
        <w:rPr>
          <w:lang w:val="en-GB"/>
        </w:rPr>
        <w:t>echo  888</w:t>
      </w:r>
      <w:proofErr w:type="gramEnd"/>
      <w:r w:rsidRPr="00BE58F4">
        <w:rPr>
          <w:lang w:val="en-GB"/>
        </w:rPr>
        <w:t xml:space="preserve">            .</w:t>
      </w:r>
      <w:proofErr w:type="spellStart"/>
      <w:r w:rsidRPr="00BE58F4">
        <w:rPr>
          <w:lang w:val="en-GB"/>
        </w:rPr>
        <w:t>ooooo</w:t>
      </w:r>
      <w:proofErr w:type="spellEnd"/>
      <w:r w:rsidRPr="00BE58F4">
        <w:rPr>
          <w:lang w:val="en-GB"/>
        </w:rPr>
        <w:t xml:space="preserve">.   </w:t>
      </w:r>
      <w:proofErr w:type="gramStart"/>
      <w:r w:rsidRPr="00BE58F4">
        <w:rPr>
          <w:lang w:val="en-GB"/>
        </w:rPr>
        <w:t>.</w:t>
      </w:r>
      <w:proofErr w:type="spellStart"/>
      <w:r w:rsidRPr="00BE58F4">
        <w:rPr>
          <w:lang w:val="en-GB"/>
        </w:rPr>
        <w:t>ooooo</w:t>
      </w:r>
      <w:proofErr w:type="spellEnd"/>
      <w:proofErr w:type="gramEnd"/>
      <w:r w:rsidRPr="00BE58F4">
        <w:rPr>
          <w:lang w:val="en-GB"/>
        </w:rPr>
        <w:t xml:space="preserve">.   </w:t>
      </w:r>
      <w:proofErr w:type="gramStart"/>
      <w:r w:rsidRPr="00BE58F4">
        <w:rPr>
          <w:lang w:val="en-GB"/>
        </w:rPr>
        <w:t>.oooo</w:t>
      </w:r>
      <w:proofErr w:type="gramEnd"/>
      <w:r w:rsidRPr="00BE58F4">
        <w:rPr>
          <w:lang w:val="en-GB"/>
        </w:rPr>
        <w:t xml:space="preserve">888   888oooo.  </w:t>
      </w:r>
      <w:proofErr w:type="spellStart"/>
      <w:r w:rsidRPr="00BE58F4">
        <w:rPr>
          <w:lang w:val="en-GB"/>
        </w:rPr>
        <w:t>oooo</w:t>
      </w:r>
      <w:proofErr w:type="spellEnd"/>
      <w:r w:rsidRPr="00BE58F4">
        <w:rPr>
          <w:lang w:val="en-GB"/>
        </w:rPr>
        <w:t xml:space="preserve">    </w:t>
      </w:r>
      <w:proofErr w:type="spellStart"/>
      <w:proofErr w:type="gramStart"/>
      <w:r w:rsidRPr="00BE58F4">
        <w:rPr>
          <w:lang w:val="en-GB"/>
        </w:rPr>
        <w:t>ooo</w:t>
      </w:r>
      <w:proofErr w:type="spellEnd"/>
      <w:r w:rsidRPr="00BE58F4">
        <w:rPr>
          <w:lang w:val="en-GB"/>
        </w:rPr>
        <w:t xml:space="preserve">  .</w:t>
      </w:r>
      <w:proofErr w:type="spellStart"/>
      <w:proofErr w:type="gramEnd"/>
      <w:r w:rsidRPr="00BE58F4">
        <w:rPr>
          <w:lang w:val="en-GB"/>
        </w:rPr>
        <w:t>ooooo</w:t>
      </w:r>
      <w:proofErr w:type="spellEnd"/>
      <w:r w:rsidRPr="00BE58F4">
        <w:rPr>
          <w:lang w:val="en-GB"/>
        </w:rPr>
        <w:t>.     888</w:t>
      </w:r>
    </w:p>
    <w:p w14:paraId="275C691B" w14:textId="77777777" w:rsidR="00BE58F4" w:rsidRPr="00BE58F4" w:rsidRDefault="00BE58F4" w:rsidP="00BE58F4">
      <w:pPr>
        <w:spacing w:before="0" w:after="0" w:line="0" w:lineRule="atLeast"/>
        <w:rPr>
          <w:lang w:val="en-GB"/>
        </w:rPr>
      </w:pPr>
      <w:proofErr w:type="gramStart"/>
      <w:r w:rsidRPr="00BE58F4">
        <w:rPr>
          <w:lang w:val="en-GB"/>
        </w:rPr>
        <w:t>echo  888</w:t>
      </w:r>
      <w:proofErr w:type="gramEnd"/>
      <w:r w:rsidRPr="00BE58F4">
        <w:rPr>
          <w:lang w:val="en-GB"/>
        </w:rPr>
        <w:t xml:space="preserve">           d88' `88b d88' `88b d88' `888   d88' `88b  `88.  .8</w:t>
      </w:r>
      <w:proofErr w:type="gramStart"/>
      <w:r w:rsidRPr="00BE58F4">
        <w:rPr>
          <w:lang w:val="en-GB"/>
        </w:rPr>
        <w:t>'  d</w:t>
      </w:r>
      <w:proofErr w:type="gramEnd"/>
      <w:r w:rsidRPr="00BE58F4">
        <w:rPr>
          <w:lang w:val="en-GB"/>
        </w:rPr>
        <w:t>88' `88b    Y8P</w:t>
      </w:r>
    </w:p>
    <w:p w14:paraId="1F390973" w14:textId="77777777" w:rsidR="00BE58F4" w:rsidRPr="00BE58F4" w:rsidRDefault="00BE58F4" w:rsidP="00BE58F4">
      <w:pPr>
        <w:spacing w:before="0" w:after="0" w:line="0" w:lineRule="atLeast"/>
        <w:rPr>
          <w:lang w:val="en-GB"/>
        </w:rPr>
      </w:pPr>
      <w:proofErr w:type="gramStart"/>
      <w:r w:rsidRPr="00BE58F4">
        <w:rPr>
          <w:lang w:val="en-GB"/>
        </w:rPr>
        <w:t>echo  888</w:t>
      </w:r>
      <w:proofErr w:type="gramEnd"/>
      <w:r w:rsidRPr="00BE58F4">
        <w:rPr>
          <w:lang w:val="en-GB"/>
        </w:rPr>
        <w:t xml:space="preserve">     </w:t>
      </w:r>
      <w:proofErr w:type="spellStart"/>
      <w:r w:rsidRPr="00BE58F4">
        <w:rPr>
          <w:lang w:val="en-GB"/>
        </w:rPr>
        <w:t>ooooo</w:t>
      </w:r>
      <w:proofErr w:type="spellEnd"/>
      <w:r w:rsidRPr="00BE58F4">
        <w:rPr>
          <w:lang w:val="en-GB"/>
        </w:rPr>
        <w:t xml:space="preserve"> 888   888 888   888 888   888   888   888   `88..8'   888ooo888    `8'</w:t>
      </w:r>
    </w:p>
    <w:p w14:paraId="6A2C560B" w14:textId="77777777" w:rsidR="00BE58F4" w:rsidRPr="00BE58F4" w:rsidRDefault="00BE58F4" w:rsidP="00BE58F4">
      <w:pPr>
        <w:spacing w:before="0" w:after="0" w:line="0" w:lineRule="atLeast"/>
        <w:rPr>
          <w:lang w:val="en-GB"/>
        </w:rPr>
      </w:pPr>
      <w:proofErr w:type="gramStart"/>
      <w:r w:rsidRPr="00BE58F4">
        <w:rPr>
          <w:lang w:val="en-GB"/>
        </w:rPr>
        <w:t>echo  `</w:t>
      </w:r>
      <w:proofErr w:type="gramEnd"/>
      <w:r w:rsidRPr="00BE58F4">
        <w:rPr>
          <w:lang w:val="en-GB"/>
        </w:rPr>
        <w:t>88.    .88</w:t>
      </w:r>
      <w:proofErr w:type="gramStart"/>
      <w:r w:rsidRPr="00BE58F4">
        <w:rPr>
          <w:lang w:val="en-GB"/>
        </w:rPr>
        <w:t>'  888</w:t>
      </w:r>
      <w:proofErr w:type="gramEnd"/>
      <w:r w:rsidRPr="00BE58F4">
        <w:rPr>
          <w:lang w:val="en-GB"/>
        </w:rPr>
        <w:t xml:space="preserve">   888 888   888 888   888   888   888    `888'    888    .o    .o.</w:t>
      </w:r>
    </w:p>
    <w:p w14:paraId="41EDD8F6" w14:textId="77777777" w:rsidR="00BE58F4" w:rsidRPr="00BE58F4" w:rsidRDefault="00BE58F4" w:rsidP="00BE58F4">
      <w:pPr>
        <w:spacing w:before="0" w:after="0" w:line="0" w:lineRule="atLeast"/>
        <w:rPr>
          <w:lang w:val="en-GB"/>
        </w:rPr>
      </w:pPr>
      <w:r w:rsidRPr="00BE58F4">
        <w:rPr>
          <w:lang w:val="en-GB"/>
        </w:rPr>
        <w:t>echo   `Y8bood8P'   `Y8bod8P' `Y8bod8P' `Y8bod88P</w:t>
      </w:r>
      <w:proofErr w:type="gramStart"/>
      <w:r w:rsidRPr="00BE58F4">
        <w:rPr>
          <w:lang w:val="en-GB"/>
        </w:rPr>
        <w:t>"  `</w:t>
      </w:r>
      <w:proofErr w:type="gramEnd"/>
      <w:r w:rsidRPr="00BE58F4">
        <w:rPr>
          <w:lang w:val="en-GB"/>
        </w:rPr>
        <w:t>Y8bod8P'     .8'     `Y8bod8P'    Y8P</w:t>
      </w:r>
    </w:p>
    <w:p w14:paraId="5CA91D99" w14:textId="77777777" w:rsidR="00BE58F4" w:rsidRPr="00BE58F4" w:rsidRDefault="00BE58F4" w:rsidP="00BE58F4">
      <w:pPr>
        <w:spacing w:before="0" w:after="0" w:line="0" w:lineRule="atLeast"/>
        <w:rPr>
          <w:lang w:val="en-GB"/>
        </w:rPr>
      </w:pPr>
      <w:r w:rsidRPr="00BE58F4">
        <w:rPr>
          <w:lang w:val="en-GB"/>
        </w:rPr>
        <w:t xml:space="preserve">echo                                                        </w:t>
      </w:r>
      <w:proofErr w:type="gramStart"/>
      <w:r w:rsidRPr="00BE58F4">
        <w:rPr>
          <w:lang w:val="en-GB"/>
        </w:rPr>
        <w:t xml:space="preserve">  .</w:t>
      </w:r>
      <w:proofErr w:type="spellStart"/>
      <w:proofErr w:type="gramEnd"/>
      <w:r w:rsidRPr="00BE58F4">
        <w:rPr>
          <w:lang w:val="en-GB"/>
        </w:rPr>
        <w:t>o..P</w:t>
      </w:r>
      <w:proofErr w:type="spellEnd"/>
      <w:r w:rsidRPr="00BE58F4">
        <w:rPr>
          <w:lang w:val="en-GB"/>
        </w:rPr>
        <w:t xml:space="preserve">'                      </w:t>
      </w:r>
    </w:p>
    <w:p w14:paraId="5EE15451" w14:textId="77777777" w:rsidR="00BE58F4" w:rsidRPr="00BE58F4" w:rsidRDefault="00BE58F4" w:rsidP="00BE58F4">
      <w:pPr>
        <w:spacing w:before="0" w:after="0" w:line="0" w:lineRule="atLeast"/>
        <w:rPr>
          <w:lang w:val="en-GB"/>
        </w:rPr>
      </w:pPr>
      <w:r w:rsidRPr="00BE58F4">
        <w:rPr>
          <w:lang w:val="en-GB"/>
        </w:rPr>
        <w:lastRenderedPageBreak/>
        <w:t xml:space="preserve">echo                                                          `Y8P'               </w:t>
      </w:r>
    </w:p>
    <w:p w14:paraId="056C8A2F" w14:textId="77777777" w:rsidR="00BE58F4" w:rsidRPr="00BE58F4" w:rsidRDefault="00BE58F4" w:rsidP="00BE58F4">
      <w:pPr>
        <w:spacing w:before="0" w:after="0" w:line="0" w:lineRule="atLeast"/>
        <w:rPr>
          <w:lang w:val="en-GB"/>
        </w:rPr>
      </w:pPr>
      <w:r w:rsidRPr="00BE58F4">
        <w:rPr>
          <w:lang w:val="en-GB"/>
        </w:rPr>
        <w:t>echo.</w:t>
      </w:r>
    </w:p>
    <w:p w14:paraId="2FFDEFFD" w14:textId="77777777" w:rsidR="00BE58F4" w:rsidRPr="00BE58F4" w:rsidRDefault="00BE58F4" w:rsidP="00BE58F4">
      <w:pPr>
        <w:spacing w:before="0" w:after="0" w:line="0" w:lineRule="atLeast"/>
        <w:rPr>
          <w:lang w:val="en-GB"/>
        </w:rPr>
      </w:pPr>
      <w:r w:rsidRPr="00BE58F4">
        <w:rPr>
          <w:lang w:val="en-GB"/>
        </w:rPr>
        <w:t>pause</w:t>
      </w:r>
    </w:p>
    <w:p w14:paraId="3BEC7841" w14:textId="77777777" w:rsidR="00BE58F4" w:rsidRPr="00BE58F4" w:rsidRDefault="00BE58F4" w:rsidP="00BE58F4">
      <w:pPr>
        <w:spacing w:before="0" w:after="0" w:line="0" w:lineRule="atLeast"/>
        <w:rPr>
          <w:lang w:val="en-GB"/>
        </w:rPr>
      </w:pPr>
      <w:proofErr w:type="spellStart"/>
      <w:r w:rsidRPr="00BE58F4">
        <w:rPr>
          <w:lang w:val="en-GB"/>
        </w:rPr>
        <w:t>goto</w:t>
      </w:r>
      <w:proofErr w:type="spellEnd"/>
      <w:r w:rsidRPr="00BE58F4">
        <w:rPr>
          <w:lang w:val="en-GB"/>
        </w:rPr>
        <w:t xml:space="preserve"> End</w:t>
      </w:r>
    </w:p>
    <w:p w14:paraId="79CE2A0E" w14:textId="77777777" w:rsidR="00BE58F4" w:rsidRPr="00BE58F4" w:rsidRDefault="00BE58F4" w:rsidP="00BE58F4">
      <w:pPr>
        <w:spacing w:before="0" w:after="0" w:line="0" w:lineRule="atLeast"/>
        <w:rPr>
          <w:lang w:val="en-GB"/>
        </w:rPr>
      </w:pPr>
    </w:p>
    <w:p w14:paraId="7530501F" w14:textId="77777777" w:rsidR="00BE58F4" w:rsidRPr="00BE58F4" w:rsidRDefault="00BE58F4" w:rsidP="00BE58F4">
      <w:pPr>
        <w:spacing w:before="0" w:after="0" w:line="0" w:lineRule="atLeast"/>
        <w:rPr>
          <w:lang w:val="en-GB"/>
        </w:rPr>
      </w:pPr>
      <w:proofErr w:type="gramStart"/>
      <w:r w:rsidRPr="00BE58F4">
        <w:rPr>
          <w:lang w:val="en-GB"/>
        </w:rPr>
        <w:t>:End</w:t>
      </w:r>
      <w:proofErr w:type="gramEnd"/>
    </w:p>
    <w:p w14:paraId="36936B05" w14:textId="1D5148DC" w:rsidR="00BE58F4" w:rsidRDefault="00BE58F4" w:rsidP="00BE58F4">
      <w:pPr>
        <w:spacing w:before="0" w:after="0" w:line="0" w:lineRule="atLeast"/>
        <w:rPr>
          <w:lang w:val="en-GB"/>
        </w:rPr>
      </w:pPr>
      <w:r w:rsidRPr="00BE58F4">
        <w:rPr>
          <w:lang w:val="en-GB"/>
        </w:rPr>
        <w:t>exit</w:t>
      </w:r>
    </w:p>
    <w:p w14:paraId="5264DE56" w14:textId="53BDC211" w:rsidR="00CB249F" w:rsidRDefault="00CB249F" w:rsidP="00BE58F4">
      <w:pPr>
        <w:spacing w:before="0" w:after="0" w:line="0" w:lineRule="atLeast"/>
        <w:rPr>
          <w:lang w:val="en-GB"/>
        </w:rPr>
      </w:pPr>
    </w:p>
    <w:p w14:paraId="31CADA2C" w14:textId="5309208B" w:rsidR="00CB249F" w:rsidRDefault="00CB249F" w:rsidP="00BE58F4">
      <w:pPr>
        <w:spacing w:before="0" w:after="0" w:line="0" w:lineRule="atLeast"/>
        <w:rPr>
          <w:lang w:val="en-GB"/>
        </w:rPr>
      </w:pPr>
      <w:r>
        <w:rPr>
          <w:noProof/>
          <w:lang w:val="en-GB"/>
        </w:rPr>
        <mc:AlternateContent>
          <mc:Choice Requires="wps">
            <w:drawing>
              <wp:anchor distT="0" distB="0" distL="114300" distR="114300" simplePos="0" relativeHeight="251684864" behindDoc="0" locked="0" layoutInCell="1" allowOverlap="1" wp14:anchorId="20324BDD" wp14:editId="2D76BA85">
                <wp:simplePos x="0" y="0"/>
                <wp:positionH relativeFrom="column">
                  <wp:posOffset>2512</wp:posOffset>
                </wp:positionH>
                <wp:positionV relativeFrom="paragraph">
                  <wp:posOffset>40780</wp:posOffset>
                </wp:positionV>
                <wp:extent cx="5308979" cy="0"/>
                <wp:effectExtent l="0" t="0" r="0" b="0"/>
                <wp:wrapTopAndBottom/>
                <wp:docPr id="31" name="Straight Connector 31"/>
                <wp:cNvGraphicFramePr/>
                <a:graphic xmlns:a="http://schemas.openxmlformats.org/drawingml/2006/main">
                  <a:graphicData uri="http://schemas.microsoft.com/office/word/2010/wordprocessingShape">
                    <wps:wsp>
                      <wps:cNvCnPr/>
                      <wps:spPr>
                        <a:xfrm>
                          <a:off x="0" y="0"/>
                          <a:ext cx="5308979"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5F85CD"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pt,3.2pt" to="41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" strokecolor="#007789 [2404]" strokeweight="1.5pt">
                <w10:wrap type="topAndBottom"/>
              </v:line>
            </w:pict>
          </mc:Fallback>
        </mc:AlternateContent>
      </w:r>
    </w:p>
    <w:p w14:paraId="2EA3E237" w14:textId="1B2D9E6D" w:rsidR="00CB249F" w:rsidRDefault="00CB249F" w:rsidP="00CB249F">
      <w:pPr>
        <w:pStyle w:val="Heading3"/>
        <w:rPr>
          <w:lang w:val="en-GB"/>
        </w:rPr>
      </w:pPr>
      <w:r>
        <w:rPr>
          <w:lang w:val="en-GB"/>
        </w:rPr>
        <w:t>sofiascalculator.bat</w:t>
      </w:r>
    </w:p>
    <w:p w14:paraId="1F15A1C0" w14:textId="77777777" w:rsidR="00CB249F" w:rsidRPr="00CB249F" w:rsidRDefault="00CB249F" w:rsidP="00CB249F">
      <w:pPr>
        <w:spacing w:before="0" w:after="0" w:line="0" w:lineRule="atLeast"/>
        <w:rPr>
          <w:lang w:val="en-GB"/>
        </w:rPr>
      </w:pPr>
      <w:r w:rsidRPr="00CB249F">
        <w:rPr>
          <w:lang w:val="en-GB"/>
        </w:rPr>
        <w:t>@echo off</w:t>
      </w:r>
    </w:p>
    <w:p w14:paraId="1BEB01D8" w14:textId="77777777" w:rsidR="00CB249F" w:rsidRPr="00CB249F" w:rsidRDefault="00CB249F" w:rsidP="00CB249F">
      <w:pPr>
        <w:spacing w:before="0" w:after="0" w:line="0" w:lineRule="atLeast"/>
        <w:rPr>
          <w:lang w:val="en-GB"/>
        </w:rPr>
      </w:pPr>
      <w:proofErr w:type="spellStart"/>
      <w:r w:rsidRPr="00CB249F">
        <w:rPr>
          <w:lang w:val="en-GB"/>
        </w:rPr>
        <w:t>color</w:t>
      </w:r>
      <w:proofErr w:type="spellEnd"/>
      <w:r w:rsidRPr="00CB249F">
        <w:rPr>
          <w:lang w:val="en-GB"/>
        </w:rPr>
        <w:t xml:space="preserve"> CF</w:t>
      </w:r>
    </w:p>
    <w:p w14:paraId="21B26CB3" w14:textId="77777777" w:rsidR="00CB249F" w:rsidRPr="00CB249F" w:rsidRDefault="00CB249F" w:rsidP="00CB249F">
      <w:pPr>
        <w:spacing w:before="0" w:after="0" w:line="0" w:lineRule="atLeast"/>
        <w:rPr>
          <w:lang w:val="en-GB"/>
        </w:rPr>
      </w:pPr>
      <w:r w:rsidRPr="00CB249F">
        <w:rPr>
          <w:lang w:val="en-GB"/>
        </w:rPr>
        <w:t>title Calcu-4-ME</w:t>
      </w:r>
    </w:p>
    <w:p w14:paraId="5500CF77" w14:textId="77777777" w:rsidR="00CB249F" w:rsidRPr="00CB249F" w:rsidRDefault="00CB249F" w:rsidP="00CB249F">
      <w:pPr>
        <w:spacing w:before="0" w:after="0" w:line="0" w:lineRule="atLeast"/>
        <w:rPr>
          <w:lang w:val="en-GB"/>
        </w:rPr>
      </w:pPr>
      <w:proofErr w:type="gramStart"/>
      <w:r w:rsidRPr="00CB249F">
        <w:rPr>
          <w:lang w:val="en-GB"/>
        </w:rPr>
        <w:t>:Start</w:t>
      </w:r>
      <w:proofErr w:type="gramEnd"/>
    </w:p>
    <w:p w14:paraId="1B23EA2A"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4BDB103E" w14:textId="77777777" w:rsidR="00CB249F" w:rsidRPr="00CB249F" w:rsidRDefault="00CB249F" w:rsidP="00CB249F">
      <w:pPr>
        <w:spacing w:before="0" w:after="0" w:line="0" w:lineRule="atLeast"/>
        <w:rPr>
          <w:lang w:val="en-GB"/>
        </w:rPr>
      </w:pPr>
      <w:r w:rsidRPr="00CB249F">
        <w:rPr>
          <w:lang w:val="en-GB"/>
        </w:rPr>
        <w:t xml:space="preserve">echo   Hello there </w:t>
      </w:r>
      <w:proofErr w:type="gramStart"/>
      <w:r w:rsidRPr="00CB249F">
        <w:rPr>
          <w:lang w:val="en-GB"/>
        </w:rPr>
        <w:t>~ !</w:t>
      </w:r>
      <w:proofErr w:type="gramEnd"/>
    </w:p>
    <w:p w14:paraId="2E0B0333" w14:textId="77777777" w:rsidR="00CB249F" w:rsidRPr="00CB249F" w:rsidRDefault="00CB249F" w:rsidP="00CB249F">
      <w:pPr>
        <w:spacing w:before="0" w:after="0" w:line="0" w:lineRule="atLeast"/>
        <w:rPr>
          <w:lang w:val="en-GB"/>
        </w:rPr>
      </w:pPr>
      <w:r w:rsidRPr="00CB249F">
        <w:rPr>
          <w:lang w:val="en-GB"/>
        </w:rPr>
        <w:t>echo ---------------------------------------------------------</w:t>
      </w:r>
    </w:p>
    <w:p w14:paraId="77868BD9" w14:textId="77777777" w:rsidR="00CB249F" w:rsidRPr="00CB249F" w:rsidRDefault="00CB249F" w:rsidP="00CB249F">
      <w:pPr>
        <w:spacing w:before="0" w:after="0" w:line="0" w:lineRule="atLeast"/>
        <w:rPr>
          <w:lang w:val="en-GB"/>
        </w:rPr>
      </w:pPr>
      <w:r w:rsidRPr="00CB249F">
        <w:rPr>
          <w:lang w:val="en-GB"/>
        </w:rPr>
        <w:t>echo.</w:t>
      </w:r>
    </w:p>
    <w:p w14:paraId="7FAFF93E" w14:textId="77777777" w:rsidR="00CB249F" w:rsidRPr="00CB249F" w:rsidRDefault="00CB249F" w:rsidP="00CB249F">
      <w:pPr>
        <w:spacing w:before="0" w:after="0" w:line="0" w:lineRule="atLeast"/>
        <w:rPr>
          <w:lang w:val="en-GB"/>
        </w:rPr>
      </w:pPr>
      <w:r w:rsidRPr="00CB249F">
        <w:rPr>
          <w:lang w:val="en-GB"/>
        </w:rPr>
        <w:t>echo   Welcome to ~ Calcu-4-ME</w:t>
      </w:r>
    </w:p>
    <w:p w14:paraId="1CF9B1A4" w14:textId="77777777" w:rsidR="00CB249F" w:rsidRPr="00CB249F" w:rsidRDefault="00CB249F" w:rsidP="00CB249F">
      <w:pPr>
        <w:spacing w:before="0" w:after="0" w:line="0" w:lineRule="atLeast"/>
        <w:rPr>
          <w:lang w:val="en-GB"/>
        </w:rPr>
      </w:pPr>
      <w:r w:rsidRPr="00CB249F">
        <w:rPr>
          <w:lang w:val="en-GB"/>
        </w:rPr>
        <w:t>echo.</w:t>
      </w:r>
    </w:p>
    <w:p w14:paraId="3220ACA2" w14:textId="77777777" w:rsidR="00CB249F" w:rsidRPr="00CB249F" w:rsidRDefault="00CB249F" w:rsidP="00CB249F">
      <w:pPr>
        <w:spacing w:before="0" w:after="0" w:line="0" w:lineRule="atLeast"/>
        <w:rPr>
          <w:lang w:val="en-GB"/>
        </w:rPr>
      </w:pPr>
      <w:r w:rsidRPr="00CB249F">
        <w:rPr>
          <w:lang w:val="en-GB"/>
        </w:rPr>
        <w:t>echo ---------------------------------------------------------</w:t>
      </w:r>
    </w:p>
    <w:p w14:paraId="2A8B8457" w14:textId="77777777" w:rsidR="00CB249F" w:rsidRPr="00CB249F" w:rsidRDefault="00CB249F" w:rsidP="00CB249F">
      <w:pPr>
        <w:spacing w:before="0" w:after="0" w:line="0" w:lineRule="atLeast"/>
        <w:rPr>
          <w:lang w:val="en-GB"/>
        </w:rPr>
      </w:pPr>
      <w:r w:rsidRPr="00CB249F">
        <w:rPr>
          <w:lang w:val="en-GB"/>
        </w:rPr>
        <w:t>echo What do you want to calculate?</w:t>
      </w:r>
    </w:p>
    <w:p w14:paraId="4560CE01" w14:textId="77777777" w:rsidR="00CB249F" w:rsidRPr="00CB249F" w:rsidRDefault="00CB249F" w:rsidP="00CB249F">
      <w:pPr>
        <w:spacing w:before="0" w:after="0" w:line="0" w:lineRule="atLeast"/>
        <w:rPr>
          <w:lang w:val="en-GB"/>
        </w:rPr>
      </w:pPr>
      <w:r w:rsidRPr="00CB249F">
        <w:rPr>
          <w:lang w:val="en-GB"/>
        </w:rPr>
        <w:t>echo.</w:t>
      </w:r>
    </w:p>
    <w:p w14:paraId="2DCBD262" w14:textId="77777777" w:rsidR="00CB249F" w:rsidRPr="00CB249F" w:rsidRDefault="00CB249F" w:rsidP="00CB249F">
      <w:pPr>
        <w:spacing w:before="0" w:after="0" w:line="0" w:lineRule="atLeast"/>
        <w:rPr>
          <w:lang w:val="en-GB"/>
        </w:rPr>
      </w:pPr>
      <w:r w:rsidRPr="00CB249F">
        <w:rPr>
          <w:lang w:val="en-GB"/>
        </w:rPr>
        <w:t>echo (a) Addition</w:t>
      </w:r>
    </w:p>
    <w:p w14:paraId="7F52C128" w14:textId="77777777" w:rsidR="00CB249F" w:rsidRPr="00CB249F" w:rsidRDefault="00CB249F" w:rsidP="00CB249F">
      <w:pPr>
        <w:spacing w:before="0" w:after="0" w:line="0" w:lineRule="atLeast"/>
        <w:rPr>
          <w:lang w:val="en-GB"/>
        </w:rPr>
      </w:pPr>
      <w:r w:rsidRPr="00CB249F">
        <w:rPr>
          <w:lang w:val="en-GB"/>
        </w:rPr>
        <w:t>echo (b) Subtraction</w:t>
      </w:r>
    </w:p>
    <w:p w14:paraId="24C90748" w14:textId="77777777" w:rsidR="00CB249F" w:rsidRPr="00CB249F" w:rsidRDefault="00CB249F" w:rsidP="00CB249F">
      <w:pPr>
        <w:spacing w:before="0" w:after="0" w:line="0" w:lineRule="atLeast"/>
        <w:rPr>
          <w:lang w:val="en-GB"/>
        </w:rPr>
      </w:pPr>
      <w:r w:rsidRPr="00CB249F">
        <w:rPr>
          <w:lang w:val="en-GB"/>
        </w:rPr>
        <w:t>echo (c) Multiplication</w:t>
      </w:r>
    </w:p>
    <w:p w14:paraId="4F29106D" w14:textId="77777777" w:rsidR="00CB249F" w:rsidRPr="00CB249F" w:rsidRDefault="00CB249F" w:rsidP="00CB249F">
      <w:pPr>
        <w:spacing w:before="0" w:after="0" w:line="0" w:lineRule="atLeast"/>
        <w:rPr>
          <w:lang w:val="en-GB"/>
        </w:rPr>
      </w:pPr>
      <w:r w:rsidRPr="00CB249F">
        <w:rPr>
          <w:lang w:val="en-GB"/>
        </w:rPr>
        <w:t>echo (d) Division</w:t>
      </w:r>
    </w:p>
    <w:p w14:paraId="7567F312" w14:textId="77777777" w:rsidR="00CB249F" w:rsidRPr="00CB249F" w:rsidRDefault="00CB249F" w:rsidP="00CB249F">
      <w:pPr>
        <w:spacing w:before="0" w:after="0" w:line="0" w:lineRule="atLeast"/>
        <w:rPr>
          <w:lang w:val="en-GB"/>
        </w:rPr>
      </w:pPr>
      <w:r w:rsidRPr="00CB249F">
        <w:rPr>
          <w:lang w:val="en-GB"/>
        </w:rPr>
        <w:t>echo (e) Modulus</w:t>
      </w:r>
    </w:p>
    <w:p w14:paraId="2FE4F2B3" w14:textId="77777777" w:rsidR="00CB249F" w:rsidRPr="00CB249F" w:rsidRDefault="00CB249F" w:rsidP="00CB249F">
      <w:pPr>
        <w:spacing w:before="0" w:after="0" w:line="0" w:lineRule="atLeast"/>
        <w:rPr>
          <w:lang w:val="en-GB"/>
        </w:rPr>
      </w:pPr>
      <w:r w:rsidRPr="00CB249F">
        <w:rPr>
          <w:lang w:val="en-GB"/>
        </w:rPr>
        <w:t>echo.</w:t>
      </w:r>
    </w:p>
    <w:p w14:paraId="7D3F8BEC" w14:textId="77777777" w:rsidR="00CB249F" w:rsidRPr="00CB249F" w:rsidRDefault="00CB249F" w:rsidP="00CB249F">
      <w:pPr>
        <w:spacing w:before="0" w:after="0" w:line="0" w:lineRule="atLeast"/>
        <w:rPr>
          <w:lang w:val="en-GB"/>
        </w:rPr>
      </w:pPr>
      <w:r w:rsidRPr="00CB249F">
        <w:rPr>
          <w:lang w:val="en-GB"/>
        </w:rPr>
        <w:t>echo (z) Go back</w:t>
      </w:r>
    </w:p>
    <w:p w14:paraId="09E7E735" w14:textId="77777777" w:rsidR="00CB249F" w:rsidRPr="00CB249F" w:rsidRDefault="00CB249F" w:rsidP="00CB249F">
      <w:pPr>
        <w:spacing w:before="0" w:after="0" w:line="0" w:lineRule="atLeast"/>
        <w:rPr>
          <w:lang w:val="en-GB"/>
        </w:rPr>
      </w:pPr>
      <w:r w:rsidRPr="00CB249F">
        <w:rPr>
          <w:lang w:val="en-GB"/>
        </w:rPr>
        <w:t>echo (q) Quit</w:t>
      </w:r>
    </w:p>
    <w:p w14:paraId="209D8325" w14:textId="77777777" w:rsidR="00CB249F" w:rsidRPr="00CB249F" w:rsidRDefault="00CB249F" w:rsidP="00CB249F">
      <w:pPr>
        <w:spacing w:before="0" w:after="0" w:line="0" w:lineRule="atLeast"/>
        <w:rPr>
          <w:lang w:val="en-GB"/>
        </w:rPr>
      </w:pPr>
      <w:r w:rsidRPr="00CB249F">
        <w:rPr>
          <w:lang w:val="en-GB"/>
        </w:rPr>
        <w:t>echo.</w:t>
      </w:r>
    </w:p>
    <w:p w14:paraId="55BCE055" w14:textId="77777777" w:rsidR="00CB249F" w:rsidRPr="00CB249F" w:rsidRDefault="00CB249F" w:rsidP="00CB249F">
      <w:pPr>
        <w:spacing w:before="0" w:after="0" w:line="0" w:lineRule="atLeast"/>
        <w:rPr>
          <w:lang w:val="en-GB"/>
        </w:rPr>
      </w:pPr>
      <w:r w:rsidRPr="00CB249F">
        <w:rPr>
          <w:lang w:val="en-GB"/>
        </w:rPr>
        <w:t>set /P option="&gt;&gt; "</w:t>
      </w:r>
    </w:p>
    <w:p w14:paraId="49F6F811" w14:textId="77777777" w:rsidR="00CB249F" w:rsidRPr="00CB249F" w:rsidRDefault="00CB249F" w:rsidP="00CB249F">
      <w:pPr>
        <w:spacing w:before="0" w:after="0" w:line="0" w:lineRule="atLeast"/>
        <w:rPr>
          <w:lang w:val="en-GB"/>
        </w:rPr>
      </w:pPr>
      <w:r w:rsidRPr="00CB249F">
        <w:rPr>
          <w:lang w:val="en-GB"/>
        </w:rPr>
        <w:t xml:space="preserve">if /I %option%==a </w:t>
      </w:r>
      <w:proofErr w:type="spellStart"/>
      <w:r w:rsidRPr="00CB249F">
        <w:rPr>
          <w:lang w:val="en-GB"/>
        </w:rPr>
        <w:t>goto</w:t>
      </w:r>
      <w:proofErr w:type="spellEnd"/>
      <w:r w:rsidRPr="00CB249F">
        <w:rPr>
          <w:lang w:val="en-GB"/>
        </w:rPr>
        <w:t xml:space="preserve"> Add</w:t>
      </w:r>
    </w:p>
    <w:p w14:paraId="22978031" w14:textId="77777777" w:rsidR="00CB249F" w:rsidRPr="00CB249F" w:rsidRDefault="00CB249F" w:rsidP="00CB249F">
      <w:pPr>
        <w:spacing w:before="0" w:after="0" w:line="0" w:lineRule="atLeast"/>
        <w:rPr>
          <w:lang w:val="en-GB"/>
        </w:rPr>
      </w:pPr>
      <w:r w:rsidRPr="00CB249F">
        <w:rPr>
          <w:lang w:val="en-GB"/>
        </w:rPr>
        <w:t xml:space="preserve">if /I %option%==b </w:t>
      </w:r>
      <w:proofErr w:type="spellStart"/>
      <w:r w:rsidRPr="00CB249F">
        <w:rPr>
          <w:lang w:val="en-GB"/>
        </w:rPr>
        <w:t>goto</w:t>
      </w:r>
      <w:proofErr w:type="spellEnd"/>
      <w:r w:rsidRPr="00CB249F">
        <w:rPr>
          <w:lang w:val="en-GB"/>
        </w:rPr>
        <w:t xml:space="preserve"> Sub</w:t>
      </w:r>
    </w:p>
    <w:p w14:paraId="291D8D60" w14:textId="77777777" w:rsidR="00CB249F" w:rsidRPr="00CB249F" w:rsidRDefault="00CB249F" w:rsidP="00CB249F">
      <w:pPr>
        <w:spacing w:before="0" w:after="0" w:line="0" w:lineRule="atLeast"/>
        <w:rPr>
          <w:lang w:val="en-GB"/>
        </w:rPr>
      </w:pPr>
      <w:r w:rsidRPr="00CB249F">
        <w:rPr>
          <w:lang w:val="en-GB"/>
        </w:rPr>
        <w:t xml:space="preserve">if /I %option%==c </w:t>
      </w:r>
      <w:proofErr w:type="spellStart"/>
      <w:r w:rsidRPr="00CB249F">
        <w:rPr>
          <w:lang w:val="en-GB"/>
        </w:rPr>
        <w:t>goto</w:t>
      </w:r>
      <w:proofErr w:type="spellEnd"/>
      <w:r w:rsidRPr="00CB249F">
        <w:rPr>
          <w:lang w:val="en-GB"/>
        </w:rPr>
        <w:t xml:space="preserve"> </w:t>
      </w:r>
      <w:proofErr w:type="spellStart"/>
      <w:r w:rsidRPr="00CB249F">
        <w:rPr>
          <w:lang w:val="en-GB"/>
        </w:rPr>
        <w:t>Mul</w:t>
      </w:r>
      <w:proofErr w:type="spellEnd"/>
    </w:p>
    <w:p w14:paraId="6DC570D7" w14:textId="77777777" w:rsidR="00CB249F" w:rsidRPr="00CB249F" w:rsidRDefault="00CB249F" w:rsidP="00CB249F">
      <w:pPr>
        <w:spacing w:before="0" w:after="0" w:line="0" w:lineRule="atLeast"/>
        <w:rPr>
          <w:lang w:val="en-GB"/>
        </w:rPr>
      </w:pPr>
      <w:r w:rsidRPr="00CB249F">
        <w:rPr>
          <w:lang w:val="en-GB"/>
        </w:rPr>
        <w:t xml:space="preserve">if /I %option%==d </w:t>
      </w:r>
      <w:proofErr w:type="spellStart"/>
      <w:r w:rsidRPr="00CB249F">
        <w:rPr>
          <w:lang w:val="en-GB"/>
        </w:rPr>
        <w:t>goto</w:t>
      </w:r>
      <w:proofErr w:type="spellEnd"/>
      <w:r w:rsidRPr="00CB249F">
        <w:rPr>
          <w:lang w:val="en-GB"/>
        </w:rPr>
        <w:t xml:space="preserve"> </w:t>
      </w:r>
      <w:proofErr w:type="spellStart"/>
      <w:r w:rsidRPr="00CB249F">
        <w:rPr>
          <w:lang w:val="en-GB"/>
        </w:rPr>
        <w:t>Div</w:t>
      </w:r>
      <w:proofErr w:type="spellEnd"/>
    </w:p>
    <w:p w14:paraId="4A86E78F" w14:textId="77777777" w:rsidR="00CB249F" w:rsidRPr="00CB249F" w:rsidRDefault="00CB249F" w:rsidP="00CB249F">
      <w:pPr>
        <w:spacing w:before="0" w:after="0" w:line="0" w:lineRule="atLeast"/>
        <w:rPr>
          <w:lang w:val="en-GB"/>
        </w:rPr>
      </w:pPr>
      <w:r w:rsidRPr="00CB249F">
        <w:rPr>
          <w:lang w:val="en-GB"/>
        </w:rPr>
        <w:t xml:space="preserve">if /I %option%==e </w:t>
      </w:r>
      <w:proofErr w:type="spellStart"/>
      <w:r w:rsidRPr="00CB249F">
        <w:rPr>
          <w:lang w:val="en-GB"/>
        </w:rPr>
        <w:t>goto</w:t>
      </w:r>
      <w:proofErr w:type="spellEnd"/>
      <w:r w:rsidRPr="00CB249F">
        <w:rPr>
          <w:lang w:val="en-GB"/>
        </w:rPr>
        <w:t xml:space="preserve"> Mod</w:t>
      </w:r>
    </w:p>
    <w:p w14:paraId="346E31BE" w14:textId="77777777" w:rsidR="00CB249F" w:rsidRPr="00CB249F" w:rsidRDefault="00CB249F" w:rsidP="00CB249F">
      <w:pPr>
        <w:spacing w:before="0" w:after="0" w:line="0" w:lineRule="atLeast"/>
        <w:rPr>
          <w:lang w:val="en-GB"/>
        </w:rPr>
      </w:pPr>
      <w:r w:rsidRPr="00CB249F">
        <w:rPr>
          <w:lang w:val="en-GB"/>
        </w:rPr>
        <w:t xml:space="preserve">if /I %option%==z </w:t>
      </w:r>
      <w:proofErr w:type="spellStart"/>
      <w:r w:rsidRPr="00CB249F">
        <w:rPr>
          <w:lang w:val="en-GB"/>
        </w:rPr>
        <w:t>goto</w:t>
      </w:r>
      <w:proofErr w:type="spellEnd"/>
      <w:r w:rsidRPr="00CB249F">
        <w:rPr>
          <w:lang w:val="en-GB"/>
        </w:rPr>
        <w:t xml:space="preserve"> Back</w:t>
      </w:r>
    </w:p>
    <w:p w14:paraId="027702DF" w14:textId="77777777" w:rsidR="00CB249F" w:rsidRPr="00CB249F" w:rsidRDefault="00CB249F" w:rsidP="00CB249F">
      <w:pPr>
        <w:spacing w:before="0" w:after="0" w:line="0" w:lineRule="atLeast"/>
        <w:rPr>
          <w:lang w:val="en-GB"/>
        </w:rPr>
      </w:pPr>
      <w:r w:rsidRPr="00CB249F">
        <w:rPr>
          <w:lang w:val="en-GB"/>
        </w:rPr>
        <w:t xml:space="preserve">if /I %option%==q </w:t>
      </w:r>
      <w:proofErr w:type="spellStart"/>
      <w:r w:rsidRPr="00CB249F">
        <w:rPr>
          <w:lang w:val="en-GB"/>
        </w:rPr>
        <w:t>goto</w:t>
      </w:r>
      <w:proofErr w:type="spellEnd"/>
      <w:r w:rsidRPr="00CB249F">
        <w:rPr>
          <w:lang w:val="en-GB"/>
        </w:rPr>
        <w:t xml:space="preserve"> Quit</w:t>
      </w:r>
    </w:p>
    <w:p w14:paraId="2AB5C502" w14:textId="77777777" w:rsidR="00CB249F" w:rsidRPr="00CB249F" w:rsidRDefault="00CB249F" w:rsidP="00CB249F">
      <w:pPr>
        <w:spacing w:before="0" w:after="0" w:line="0" w:lineRule="atLeast"/>
        <w:rPr>
          <w:lang w:val="en-GB"/>
        </w:rPr>
      </w:pPr>
    </w:p>
    <w:p w14:paraId="1A53A6B6" w14:textId="77777777" w:rsidR="00CB249F" w:rsidRPr="00CB249F" w:rsidRDefault="00CB249F" w:rsidP="00CB249F">
      <w:pPr>
        <w:spacing w:before="0" w:after="0" w:line="0" w:lineRule="atLeast"/>
        <w:rPr>
          <w:lang w:val="en-GB"/>
        </w:rPr>
      </w:pPr>
      <w:r w:rsidRPr="00CB249F">
        <w:rPr>
          <w:lang w:val="en-GB"/>
        </w:rPr>
        <w:t>echo.</w:t>
      </w:r>
    </w:p>
    <w:p w14:paraId="162F5B74" w14:textId="77777777" w:rsidR="00CB249F" w:rsidRPr="00CB249F" w:rsidRDefault="00CB249F" w:rsidP="00CB249F">
      <w:pPr>
        <w:spacing w:before="0" w:after="0" w:line="0" w:lineRule="atLeast"/>
        <w:rPr>
          <w:lang w:val="en-GB"/>
        </w:rPr>
      </w:pPr>
      <w:r w:rsidRPr="00CB249F">
        <w:rPr>
          <w:lang w:val="en-GB"/>
        </w:rPr>
        <w:t>echo Oops! You didn't pick a valid option</w:t>
      </w:r>
      <w:proofErr w:type="gramStart"/>
      <w:r w:rsidRPr="00CB249F">
        <w:rPr>
          <w:lang w:val="en-GB"/>
        </w:rPr>
        <w:t xml:space="preserve"> ..</w:t>
      </w:r>
      <w:proofErr w:type="gramEnd"/>
      <w:r w:rsidRPr="00CB249F">
        <w:rPr>
          <w:lang w:val="en-GB"/>
        </w:rPr>
        <w:t xml:space="preserve"> :c</w:t>
      </w:r>
    </w:p>
    <w:p w14:paraId="31D4219F" w14:textId="77777777" w:rsidR="00CB249F" w:rsidRPr="00CB249F" w:rsidRDefault="00CB249F" w:rsidP="00CB249F">
      <w:pPr>
        <w:spacing w:before="0" w:after="0" w:line="0" w:lineRule="atLeast"/>
        <w:rPr>
          <w:lang w:val="en-GB"/>
        </w:rPr>
      </w:pPr>
      <w:r w:rsidRPr="00CB249F">
        <w:rPr>
          <w:lang w:val="en-GB"/>
        </w:rPr>
        <w:t>echo.</w:t>
      </w:r>
    </w:p>
    <w:p w14:paraId="321A983F" w14:textId="77777777" w:rsidR="00CB249F" w:rsidRPr="00CB249F" w:rsidRDefault="00CB249F" w:rsidP="00CB249F">
      <w:pPr>
        <w:spacing w:before="0" w:after="0" w:line="0" w:lineRule="atLeast"/>
        <w:rPr>
          <w:lang w:val="en-GB"/>
        </w:rPr>
      </w:pPr>
      <w:r w:rsidRPr="00CB249F">
        <w:rPr>
          <w:lang w:val="en-GB"/>
        </w:rPr>
        <w:t>pause</w:t>
      </w:r>
    </w:p>
    <w:p w14:paraId="414F674D"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Start</w:t>
      </w:r>
    </w:p>
    <w:p w14:paraId="1E3ADA94" w14:textId="77777777" w:rsidR="00CB249F" w:rsidRPr="00CB249F" w:rsidRDefault="00CB249F" w:rsidP="00CB249F">
      <w:pPr>
        <w:spacing w:before="0" w:after="0" w:line="0" w:lineRule="atLeast"/>
        <w:rPr>
          <w:lang w:val="en-GB"/>
        </w:rPr>
      </w:pPr>
    </w:p>
    <w:p w14:paraId="52E01EEE" w14:textId="77777777" w:rsidR="00CB249F" w:rsidRPr="00CB249F" w:rsidRDefault="00CB249F" w:rsidP="00CB249F">
      <w:pPr>
        <w:spacing w:before="0" w:after="0" w:line="0" w:lineRule="atLeast"/>
        <w:rPr>
          <w:lang w:val="en-GB"/>
        </w:rPr>
      </w:pPr>
    </w:p>
    <w:p w14:paraId="7B0F6F04" w14:textId="77777777" w:rsidR="00CB249F" w:rsidRPr="00CB249F" w:rsidRDefault="00CB249F" w:rsidP="00CB249F">
      <w:pPr>
        <w:spacing w:before="0" w:after="0" w:line="0" w:lineRule="atLeast"/>
        <w:rPr>
          <w:lang w:val="en-GB"/>
        </w:rPr>
      </w:pPr>
      <w:proofErr w:type="gramStart"/>
      <w:r w:rsidRPr="00CB249F">
        <w:rPr>
          <w:lang w:val="en-GB"/>
        </w:rPr>
        <w:t>:Add</w:t>
      </w:r>
      <w:proofErr w:type="gramEnd"/>
    </w:p>
    <w:p w14:paraId="1A22F580"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4A30EB84" w14:textId="77777777" w:rsidR="00CB249F" w:rsidRPr="00CB249F" w:rsidRDefault="00CB249F" w:rsidP="00CB249F">
      <w:pPr>
        <w:spacing w:before="0" w:after="0" w:line="0" w:lineRule="atLeast"/>
        <w:rPr>
          <w:lang w:val="en-GB"/>
        </w:rPr>
      </w:pPr>
      <w:r w:rsidRPr="00CB249F">
        <w:rPr>
          <w:lang w:val="en-GB"/>
        </w:rPr>
        <w:t>echo --------------------------------------------------------</w:t>
      </w:r>
    </w:p>
    <w:p w14:paraId="51C813C0" w14:textId="77777777" w:rsidR="00CB249F" w:rsidRPr="00CB249F" w:rsidRDefault="00CB249F" w:rsidP="00CB249F">
      <w:pPr>
        <w:spacing w:before="0" w:after="0" w:line="0" w:lineRule="atLeast"/>
        <w:rPr>
          <w:lang w:val="en-GB"/>
        </w:rPr>
      </w:pPr>
      <w:r w:rsidRPr="00CB249F">
        <w:rPr>
          <w:lang w:val="en-GB"/>
        </w:rPr>
        <w:t>echo.</w:t>
      </w:r>
    </w:p>
    <w:p w14:paraId="03AA7CB4" w14:textId="77777777" w:rsidR="00CB249F" w:rsidRPr="00CB249F" w:rsidRDefault="00CB249F" w:rsidP="00CB249F">
      <w:pPr>
        <w:spacing w:before="0" w:after="0" w:line="0" w:lineRule="atLeast"/>
        <w:rPr>
          <w:lang w:val="en-GB"/>
        </w:rPr>
      </w:pPr>
      <w:r w:rsidRPr="00CB249F">
        <w:rPr>
          <w:lang w:val="en-GB"/>
        </w:rPr>
        <w:t>echo Addition</w:t>
      </w:r>
    </w:p>
    <w:p w14:paraId="3E7EB199" w14:textId="77777777" w:rsidR="00CB249F" w:rsidRPr="00CB249F" w:rsidRDefault="00CB249F" w:rsidP="00CB249F">
      <w:pPr>
        <w:spacing w:before="0" w:after="0" w:line="0" w:lineRule="atLeast"/>
        <w:rPr>
          <w:lang w:val="en-GB"/>
        </w:rPr>
      </w:pPr>
      <w:r w:rsidRPr="00CB249F">
        <w:rPr>
          <w:lang w:val="en-GB"/>
        </w:rPr>
        <w:t>echo.</w:t>
      </w:r>
    </w:p>
    <w:p w14:paraId="1D701ADE" w14:textId="77777777" w:rsidR="00CB249F" w:rsidRPr="00CB249F" w:rsidRDefault="00CB249F" w:rsidP="00CB249F">
      <w:pPr>
        <w:spacing w:before="0" w:after="0" w:line="0" w:lineRule="atLeast"/>
        <w:rPr>
          <w:lang w:val="en-GB"/>
        </w:rPr>
      </w:pPr>
      <w:r w:rsidRPr="00CB249F">
        <w:rPr>
          <w:lang w:val="en-GB"/>
        </w:rPr>
        <w:t>echo --------------------------------------------------------</w:t>
      </w:r>
    </w:p>
    <w:p w14:paraId="70C379C8" w14:textId="77777777" w:rsidR="00CB249F" w:rsidRPr="00CB249F" w:rsidRDefault="00CB249F" w:rsidP="00CB249F">
      <w:pPr>
        <w:spacing w:before="0" w:after="0" w:line="0" w:lineRule="atLeast"/>
        <w:rPr>
          <w:lang w:val="en-GB"/>
        </w:rPr>
      </w:pPr>
      <w:r w:rsidRPr="00CB249F">
        <w:rPr>
          <w:lang w:val="en-GB"/>
        </w:rPr>
        <w:t>echo.</w:t>
      </w:r>
    </w:p>
    <w:p w14:paraId="1623E445" w14:textId="77777777" w:rsidR="00CB249F" w:rsidRPr="00CB249F" w:rsidRDefault="00CB249F" w:rsidP="00CB249F">
      <w:pPr>
        <w:spacing w:before="0" w:after="0" w:line="0" w:lineRule="atLeast"/>
        <w:rPr>
          <w:lang w:val="en-GB"/>
        </w:rPr>
      </w:pPr>
      <w:r w:rsidRPr="00CB249F">
        <w:rPr>
          <w:lang w:val="en-GB"/>
        </w:rPr>
        <w:t>set /P x="x = "</w:t>
      </w:r>
    </w:p>
    <w:p w14:paraId="79F8F338" w14:textId="77777777" w:rsidR="00CB249F" w:rsidRPr="00CB249F" w:rsidRDefault="00CB249F" w:rsidP="00CB249F">
      <w:pPr>
        <w:spacing w:before="0" w:after="0" w:line="0" w:lineRule="atLeast"/>
        <w:rPr>
          <w:lang w:val="en-GB"/>
        </w:rPr>
      </w:pPr>
      <w:r w:rsidRPr="00CB249F">
        <w:rPr>
          <w:lang w:val="en-GB"/>
        </w:rPr>
        <w:t xml:space="preserve">echo   +   </w:t>
      </w:r>
    </w:p>
    <w:p w14:paraId="5E97A879" w14:textId="77777777" w:rsidR="00CB249F" w:rsidRPr="00CB249F" w:rsidRDefault="00CB249F" w:rsidP="00CB249F">
      <w:pPr>
        <w:spacing w:before="0" w:after="0" w:line="0" w:lineRule="atLeast"/>
        <w:rPr>
          <w:lang w:val="en-GB"/>
        </w:rPr>
      </w:pPr>
      <w:r w:rsidRPr="00CB249F">
        <w:rPr>
          <w:lang w:val="en-GB"/>
        </w:rPr>
        <w:t>set /P y="y = "</w:t>
      </w:r>
    </w:p>
    <w:p w14:paraId="7B2710FB" w14:textId="77777777" w:rsidR="00CB249F" w:rsidRPr="00CB249F" w:rsidRDefault="00CB249F" w:rsidP="00CB249F">
      <w:pPr>
        <w:spacing w:before="0" w:after="0" w:line="0" w:lineRule="atLeast"/>
        <w:rPr>
          <w:lang w:val="en-GB"/>
        </w:rPr>
      </w:pPr>
      <w:r w:rsidRPr="00CB249F">
        <w:rPr>
          <w:lang w:val="en-GB"/>
        </w:rPr>
        <w:t>set /A sum=</w:t>
      </w:r>
      <w:proofErr w:type="spellStart"/>
      <w:r w:rsidRPr="00CB249F">
        <w:rPr>
          <w:lang w:val="en-GB"/>
        </w:rPr>
        <w:t>x+y</w:t>
      </w:r>
      <w:proofErr w:type="spellEnd"/>
    </w:p>
    <w:p w14:paraId="24C36406" w14:textId="77777777" w:rsidR="00CB249F" w:rsidRPr="00CB249F" w:rsidRDefault="00CB249F" w:rsidP="00CB249F">
      <w:pPr>
        <w:spacing w:before="0" w:after="0" w:line="0" w:lineRule="atLeast"/>
        <w:rPr>
          <w:lang w:val="en-GB"/>
        </w:rPr>
      </w:pPr>
      <w:r w:rsidRPr="00CB249F">
        <w:rPr>
          <w:lang w:val="en-GB"/>
        </w:rPr>
        <w:t>echo.</w:t>
      </w:r>
    </w:p>
    <w:p w14:paraId="76E0F0F3"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x% + %y% = %sum%  \(</w:t>
      </w:r>
      <w:proofErr w:type="spellStart"/>
      <w:r w:rsidRPr="00CB249F">
        <w:rPr>
          <w:lang w:val="en-GB"/>
        </w:rPr>
        <w:t>UwU</w:t>
      </w:r>
      <w:proofErr w:type="spellEnd"/>
      <w:r w:rsidRPr="00CB249F">
        <w:rPr>
          <w:lang w:val="en-GB"/>
        </w:rPr>
        <w:t>)/</w:t>
      </w:r>
    </w:p>
    <w:p w14:paraId="2E889204" w14:textId="77777777" w:rsidR="00CB249F" w:rsidRPr="00CB249F" w:rsidRDefault="00CB249F" w:rsidP="00CB249F">
      <w:pPr>
        <w:spacing w:before="0" w:after="0" w:line="0" w:lineRule="atLeast"/>
        <w:rPr>
          <w:lang w:val="en-GB"/>
        </w:rPr>
      </w:pPr>
      <w:r w:rsidRPr="00CB249F">
        <w:rPr>
          <w:lang w:val="en-GB"/>
        </w:rPr>
        <w:t>echo.</w:t>
      </w:r>
    </w:p>
    <w:p w14:paraId="4856611E" w14:textId="77777777" w:rsidR="00CB249F" w:rsidRPr="00CB249F" w:rsidRDefault="00CB249F" w:rsidP="00CB249F">
      <w:pPr>
        <w:spacing w:before="0" w:after="0" w:line="0" w:lineRule="atLeast"/>
        <w:rPr>
          <w:lang w:val="en-GB"/>
        </w:rPr>
      </w:pPr>
      <w:r w:rsidRPr="00CB249F">
        <w:rPr>
          <w:lang w:val="en-GB"/>
        </w:rPr>
        <w:t>echo ---------------------------------------------------------</w:t>
      </w:r>
    </w:p>
    <w:p w14:paraId="34D8A88C" w14:textId="77777777" w:rsidR="00CB249F" w:rsidRPr="00CB249F" w:rsidRDefault="00CB249F" w:rsidP="00CB249F">
      <w:pPr>
        <w:spacing w:before="0" w:after="0" w:line="0" w:lineRule="atLeast"/>
        <w:rPr>
          <w:lang w:val="en-GB"/>
        </w:rPr>
      </w:pPr>
      <w:r w:rsidRPr="00CB249F">
        <w:rPr>
          <w:lang w:val="en-GB"/>
        </w:rPr>
        <w:t>echo.</w:t>
      </w:r>
    </w:p>
    <w:p w14:paraId="76C6C4DE" w14:textId="77777777" w:rsidR="00CB249F" w:rsidRPr="00CB249F" w:rsidRDefault="00CB249F" w:rsidP="00CB249F">
      <w:pPr>
        <w:spacing w:before="0" w:after="0" w:line="0" w:lineRule="atLeast"/>
        <w:rPr>
          <w:lang w:val="en-GB"/>
        </w:rPr>
      </w:pPr>
      <w:r w:rsidRPr="00CB249F">
        <w:rPr>
          <w:lang w:val="en-GB"/>
        </w:rPr>
        <w:t>pause</w:t>
      </w:r>
    </w:p>
    <w:p w14:paraId="427B79D3"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15FD7330"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Start</w:t>
      </w:r>
    </w:p>
    <w:p w14:paraId="3738C29E" w14:textId="77777777" w:rsidR="00CB249F" w:rsidRPr="00CB249F" w:rsidRDefault="00CB249F" w:rsidP="00CB249F">
      <w:pPr>
        <w:spacing w:before="0" w:after="0" w:line="0" w:lineRule="atLeast"/>
        <w:rPr>
          <w:lang w:val="en-GB"/>
        </w:rPr>
      </w:pPr>
    </w:p>
    <w:p w14:paraId="178EFA7F" w14:textId="77777777" w:rsidR="00CB249F" w:rsidRPr="00CB249F" w:rsidRDefault="00CB249F" w:rsidP="00CB249F">
      <w:pPr>
        <w:spacing w:before="0" w:after="0" w:line="0" w:lineRule="atLeast"/>
        <w:rPr>
          <w:lang w:val="en-GB"/>
        </w:rPr>
      </w:pPr>
    </w:p>
    <w:p w14:paraId="632C9E78" w14:textId="77777777" w:rsidR="00CB249F" w:rsidRPr="00CB249F" w:rsidRDefault="00CB249F" w:rsidP="00CB249F">
      <w:pPr>
        <w:spacing w:before="0" w:after="0" w:line="0" w:lineRule="atLeast"/>
        <w:rPr>
          <w:lang w:val="en-GB"/>
        </w:rPr>
      </w:pPr>
      <w:proofErr w:type="gramStart"/>
      <w:r w:rsidRPr="00CB249F">
        <w:rPr>
          <w:lang w:val="en-GB"/>
        </w:rPr>
        <w:t>:Sub</w:t>
      </w:r>
      <w:proofErr w:type="gramEnd"/>
    </w:p>
    <w:p w14:paraId="41C8549C"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3D62B78B" w14:textId="77777777" w:rsidR="00CB249F" w:rsidRPr="00CB249F" w:rsidRDefault="00CB249F" w:rsidP="00CB249F">
      <w:pPr>
        <w:spacing w:before="0" w:after="0" w:line="0" w:lineRule="atLeast"/>
        <w:rPr>
          <w:lang w:val="en-GB"/>
        </w:rPr>
      </w:pPr>
      <w:r w:rsidRPr="00CB249F">
        <w:rPr>
          <w:lang w:val="en-GB"/>
        </w:rPr>
        <w:t>echo --------------------------------------------------------</w:t>
      </w:r>
    </w:p>
    <w:p w14:paraId="0F28254B" w14:textId="77777777" w:rsidR="00CB249F" w:rsidRPr="00CB249F" w:rsidRDefault="00CB249F" w:rsidP="00CB249F">
      <w:pPr>
        <w:spacing w:before="0" w:after="0" w:line="0" w:lineRule="atLeast"/>
        <w:rPr>
          <w:lang w:val="en-GB"/>
        </w:rPr>
      </w:pPr>
      <w:r w:rsidRPr="00CB249F">
        <w:rPr>
          <w:lang w:val="en-GB"/>
        </w:rPr>
        <w:t>echo.</w:t>
      </w:r>
    </w:p>
    <w:p w14:paraId="122B60E7" w14:textId="77777777" w:rsidR="00CB249F" w:rsidRPr="00CB249F" w:rsidRDefault="00CB249F" w:rsidP="00CB249F">
      <w:pPr>
        <w:spacing w:before="0" w:after="0" w:line="0" w:lineRule="atLeast"/>
        <w:rPr>
          <w:lang w:val="en-GB"/>
        </w:rPr>
      </w:pPr>
      <w:r w:rsidRPr="00CB249F">
        <w:rPr>
          <w:lang w:val="en-GB"/>
        </w:rPr>
        <w:t>echo Subtraction</w:t>
      </w:r>
    </w:p>
    <w:p w14:paraId="2531294E" w14:textId="77777777" w:rsidR="00CB249F" w:rsidRPr="00CB249F" w:rsidRDefault="00CB249F" w:rsidP="00CB249F">
      <w:pPr>
        <w:spacing w:before="0" w:after="0" w:line="0" w:lineRule="atLeast"/>
        <w:rPr>
          <w:lang w:val="en-GB"/>
        </w:rPr>
      </w:pPr>
      <w:r w:rsidRPr="00CB249F">
        <w:rPr>
          <w:lang w:val="en-GB"/>
        </w:rPr>
        <w:t>echo.</w:t>
      </w:r>
    </w:p>
    <w:p w14:paraId="6A0A4F54" w14:textId="77777777" w:rsidR="00CB249F" w:rsidRPr="00CB249F" w:rsidRDefault="00CB249F" w:rsidP="00CB249F">
      <w:pPr>
        <w:spacing w:before="0" w:after="0" w:line="0" w:lineRule="atLeast"/>
        <w:rPr>
          <w:lang w:val="en-GB"/>
        </w:rPr>
      </w:pPr>
      <w:r w:rsidRPr="00CB249F">
        <w:rPr>
          <w:lang w:val="en-GB"/>
        </w:rPr>
        <w:t>echo --------------------------------------------------------</w:t>
      </w:r>
    </w:p>
    <w:p w14:paraId="289239FC" w14:textId="77777777" w:rsidR="00CB249F" w:rsidRPr="00CB249F" w:rsidRDefault="00CB249F" w:rsidP="00CB249F">
      <w:pPr>
        <w:spacing w:before="0" w:after="0" w:line="0" w:lineRule="atLeast"/>
        <w:rPr>
          <w:lang w:val="en-GB"/>
        </w:rPr>
      </w:pPr>
      <w:r w:rsidRPr="00CB249F">
        <w:rPr>
          <w:lang w:val="en-GB"/>
        </w:rPr>
        <w:t>echo.</w:t>
      </w:r>
    </w:p>
    <w:p w14:paraId="0CC744AD" w14:textId="77777777" w:rsidR="00CB249F" w:rsidRPr="00CB249F" w:rsidRDefault="00CB249F" w:rsidP="00CB249F">
      <w:pPr>
        <w:spacing w:before="0" w:after="0" w:line="0" w:lineRule="atLeast"/>
        <w:rPr>
          <w:lang w:val="en-GB"/>
        </w:rPr>
      </w:pPr>
      <w:r w:rsidRPr="00CB249F">
        <w:rPr>
          <w:lang w:val="en-GB"/>
        </w:rPr>
        <w:t>set /P x="x = "</w:t>
      </w:r>
    </w:p>
    <w:p w14:paraId="53A2694D" w14:textId="77777777" w:rsidR="00CB249F" w:rsidRPr="00CB249F" w:rsidRDefault="00CB249F" w:rsidP="00CB249F">
      <w:pPr>
        <w:spacing w:before="0" w:after="0" w:line="0" w:lineRule="atLeast"/>
        <w:rPr>
          <w:lang w:val="en-GB"/>
        </w:rPr>
      </w:pPr>
      <w:r w:rsidRPr="00CB249F">
        <w:rPr>
          <w:lang w:val="en-GB"/>
        </w:rPr>
        <w:t xml:space="preserve">echo   -  </w:t>
      </w:r>
    </w:p>
    <w:p w14:paraId="18AEA19E" w14:textId="77777777" w:rsidR="00CB249F" w:rsidRPr="00CB249F" w:rsidRDefault="00CB249F" w:rsidP="00CB249F">
      <w:pPr>
        <w:spacing w:before="0" w:after="0" w:line="0" w:lineRule="atLeast"/>
        <w:rPr>
          <w:lang w:val="en-GB"/>
        </w:rPr>
      </w:pPr>
      <w:r w:rsidRPr="00CB249F">
        <w:rPr>
          <w:lang w:val="en-GB"/>
        </w:rPr>
        <w:t>set /P y="y = "</w:t>
      </w:r>
    </w:p>
    <w:p w14:paraId="7E7ADA6D" w14:textId="77777777" w:rsidR="00CB249F" w:rsidRPr="00CB249F" w:rsidRDefault="00CB249F" w:rsidP="00CB249F">
      <w:pPr>
        <w:spacing w:before="0" w:after="0" w:line="0" w:lineRule="atLeast"/>
        <w:rPr>
          <w:lang w:val="en-GB"/>
        </w:rPr>
      </w:pPr>
      <w:r w:rsidRPr="00CB249F">
        <w:rPr>
          <w:lang w:val="en-GB"/>
        </w:rPr>
        <w:t>set /A diff=x-y</w:t>
      </w:r>
    </w:p>
    <w:p w14:paraId="4A1A71FF" w14:textId="77777777" w:rsidR="00CB249F" w:rsidRPr="00CB249F" w:rsidRDefault="00CB249F" w:rsidP="00CB249F">
      <w:pPr>
        <w:spacing w:before="0" w:after="0" w:line="0" w:lineRule="atLeast"/>
        <w:rPr>
          <w:lang w:val="en-GB"/>
        </w:rPr>
      </w:pPr>
      <w:r w:rsidRPr="00CB249F">
        <w:rPr>
          <w:lang w:val="en-GB"/>
        </w:rPr>
        <w:t>echo.</w:t>
      </w:r>
    </w:p>
    <w:p w14:paraId="73941AC7"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x% - %y% = %diff%  \(</w:t>
      </w:r>
      <w:proofErr w:type="spellStart"/>
      <w:r w:rsidRPr="00CB249F">
        <w:rPr>
          <w:lang w:val="en-GB"/>
        </w:rPr>
        <w:t>UwU</w:t>
      </w:r>
      <w:proofErr w:type="spellEnd"/>
      <w:r w:rsidRPr="00CB249F">
        <w:rPr>
          <w:lang w:val="en-GB"/>
        </w:rPr>
        <w:t>)/</w:t>
      </w:r>
    </w:p>
    <w:p w14:paraId="13D427A7" w14:textId="77777777" w:rsidR="00CB249F" w:rsidRPr="00CB249F" w:rsidRDefault="00CB249F" w:rsidP="00CB249F">
      <w:pPr>
        <w:spacing w:before="0" w:after="0" w:line="0" w:lineRule="atLeast"/>
        <w:rPr>
          <w:lang w:val="en-GB"/>
        </w:rPr>
      </w:pPr>
      <w:r w:rsidRPr="00CB249F">
        <w:rPr>
          <w:lang w:val="en-GB"/>
        </w:rPr>
        <w:t>echo.</w:t>
      </w:r>
    </w:p>
    <w:p w14:paraId="4D01DFC0" w14:textId="77777777" w:rsidR="00CB249F" w:rsidRPr="00CB249F" w:rsidRDefault="00CB249F" w:rsidP="00CB249F">
      <w:pPr>
        <w:spacing w:before="0" w:after="0" w:line="0" w:lineRule="atLeast"/>
        <w:rPr>
          <w:lang w:val="en-GB"/>
        </w:rPr>
      </w:pPr>
      <w:r w:rsidRPr="00CB249F">
        <w:rPr>
          <w:lang w:val="en-GB"/>
        </w:rPr>
        <w:t>echo ---------------------------------------------------------</w:t>
      </w:r>
    </w:p>
    <w:p w14:paraId="5BF1976C" w14:textId="77777777" w:rsidR="00CB249F" w:rsidRPr="00CB249F" w:rsidRDefault="00CB249F" w:rsidP="00CB249F">
      <w:pPr>
        <w:spacing w:before="0" w:after="0" w:line="0" w:lineRule="atLeast"/>
        <w:rPr>
          <w:lang w:val="en-GB"/>
        </w:rPr>
      </w:pPr>
      <w:r w:rsidRPr="00CB249F">
        <w:rPr>
          <w:lang w:val="en-GB"/>
        </w:rPr>
        <w:t>echo.</w:t>
      </w:r>
    </w:p>
    <w:p w14:paraId="5E4AFFCC" w14:textId="77777777" w:rsidR="00CB249F" w:rsidRPr="00CB249F" w:rsidRDefault="00CB249F" w:rsidP="00CB249F">
      <w:pPr>
        <w:spacing w:before="0" w:after="0" w:line="0" w:lineRule="atLeast"/>
        <w:rPr>
          <w:lang w:val="en-GB"/>
        </w:rPr>
      </w:pPr>
      <w:r w:rsidRPr="00CB249F">
        <w:rPr>
          <w:lang w:val="en-GB"/>
        </w:rPr>
        <w:t>pause</w:t>
      </w:r>
    </w:p>
    <w:p w14:paraId="7E440EB8"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13F5B257"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Start</w:t>
      </w:r>
    </w:p>
    <w:p w14:paraId="53C77312" w14:textId="77777777" w:rsidR="00CB249F" w:rsidRPr="00CB249F" w:rsidRDefault="00CB249F" w:rsidP="00CB249F">
      <w:pPr>
        <w:spacing w:before="0" w:after="0" w:line="0" w:lineRule="atLeast"/>
        <w:rPr>
          <w:lang w:val="en-GB"/>
        </w:rPr>
      </w:pPr>
    </w:p>
    <w:p w14:paraId="25964D9C" w14:textId="77777777" w:rsidR="00CB249F" w:rsidRPr="00CB249F" w:rsidRDefault="00CB249F" w:rsidP="00CB249F">
      <w:pPr>
        <w:spacing w:before="0" w:after="0" w:line="0" w:lineRule="atLeast"/>
        <w:rPr>
          <w:lang w:val="en-GB"/>
        </w:rPr>
      </w:pPr>
    </w:p>
    <w:p w14:paraId="122C2BDF" w14:textId="77777777" w:rsidR="00CB249F" w:rsidRPr="00CB249F" w:rsidRDefault="00CB249F" w:rsidP="00CB249F">
      <w:pPr>
        <w:spacing w:before="0" w:after="0" w:line="0" w:lineRule="atLeast"/>
        <w:rPr>
          <w:lang w:val="en-GB"/>
        </w:rPr>
      </w:pPr>
      <w:proofErr w:type="gramStart"/>
      <w:r w:rsidRPr="00CB249F">
        <w:rPr>
          <w:lang w:val="en-GB"/>
        </w:rPr>
        <w:t>:</w:t>
      </w:r>
      <w:proofErr w:type="spellStart"/>
      <w:r w:rsidRPr="00CB249F">
        <w:rPr>
          <w:lang w:val="en-GB"/>
        </w:rPr>
        <w:t>Mul</w:t>
      </w:r>
      <w:proofErr w:type="spellEnd"/>
      <w:proofErr w:type="gramEnd"/>
    </w:p>
    <w:p w14:paraId="439BC774" w14:textId="77777777" w:rsidR="00CB249F" w:rsidRPr="00CB249F" w:rsidRDefault="00CB249F" w:rsidP="00CB249F">
      <w:pPr>
        <w:spacing w:before="0" w:after="0" w:line="0" w:lineRule="atLeast"/>
        <w:rPr>
          <w:lang w:val="en-GB"/>
        </w:rPr>
      </w:pPr>
      <w:proofErr w:type="spellStart"/>
      <w:r w:rsidRPr="00CB249F">
        <w:rPr>
          <w:lang w:val="en-GB"/>
        </w:rPr>
        <w:lastRenderedPageBreak/>
        <w:t>cls</w:t>
      </w:r>
      <w:proofErr w:type="spellEnd"/>
    </w:p>
    <w:p w14:paraId="4A3F84E2" w14:textId="77777777" w:rsidR="00CB249F" w:rsidRPr="00CB249F" w:rsidRDefault="00CB249F" w:rsidP="00CB249F">
      <w:pPr>
        <w:spacing w:before="0" w:after="0" w:line="0" w:lineRule="atLeast"/>
        <w:rPr>
          <w:lang w:val="en-GB"/>
        </w:rPr>
      </w:pPr>
      <w:r w:rsidRPr="00CB249F">
        <w:rPr>
          <w:lang w:val="en-GB"/>
        </w:rPr>
        <w:t>echo --------------------------------------------------------</w:t>
      </w:r>
    </w:p>
    <w:p w14:paraId="01D9A07B" w14:textId="77777777" w:rsidR="00CB249F" w:rsidRPr="00CB249F" w:rsidRDefault="00CB249F" w:rsidP="00CB249F">
      <w:pPr>
        <w:spacing w:before="0" w:after="0" w:line="0" w:lineRule="atLeast"/>
        <w:rPr>
          <w:lang w:val="en-GB"/>
        </w:rPr>
      </w:pPr>
      <w:r w:rsidRPr="00CB249F">
        <w:rPr>
          <w:lang w:val="en-GB"/>
        </w:rPr>
        <w:t>echo.</w:t>
      </w:r>
    </w:p>
    <w:p w14:paraId="14EE4203" w14:textId="77777777" w:rsidR="00CB249F" w:rsidRPr="00CB249F" w:rsidRDefault="00CB249F" w:rsidP="00CB249F">
      <w:pPr>
        <w:spacing w:before="0" w:after="0" w:line="0" w:lineRule="atLeast"/>
        <w:rPr>
          <w:lang w:val="en-GB"/>
        </w:rPr>
      </w:pPr>
      <w:r w:rsidRPr="00CB249F">
        <w:rPr>
          <w:lang w:val="en-GB"/>
        </w:rPr>
        <w:t>echo Multiplication</w:t>
      </w:r>
    </w:p>
    <w:p w14:paraId="136730D5" w14:textId="77777777" w:rsidR="00CB249F" w:rsidRPr="00CB249F" w:rsidRDefault="00CB249F" w:rsidP="00CB249F">
      <w:pPr>
        <w:spacing w:before="0" w:after="0" w:line="0" w:lineRule="atLeast"/>
        <w:rPr>
          <w:lang w:val="en-GB"/>
        </w:rPr>
      </w:pPr>
      <w:r w:rsidRPr="00CB249F">
        <w:rPr>
          <w:lang w:val="en-GB"/>
        </w:rPr>
        <w:t>echo.</w:t>
      </w:r>
    </w:p>
    <w:p w14:paraId="78C90749" w14:textId="77777777" w:rsidR="00CB249F" w:rsidRPr="00CB249F" w:rsidRDefault="00CB249F" w:rsidP="00CB249F">
      <w:pPr>
        <w:spacing w:before="0" w:after="0" w:line="0" w:lineRule="atLeast"/>
        <w:rPr>
          <w:lang w:val="en-GB"/>
        </w:rPr>
      </w:pPr>
      <w:r w:rsidRPr="00CB249F">
        <w:rPr>
          <w:lang w:val="en-GB"/>
        </w:rPr>
        <w:t>echo --------------------------------------------------------</w:t>
      </w:r>
    </w:p>
    <w:p w14:paraId="5329664B" w14:textId="77777777" w:rsidR="00CB249F" w:rsidRPr="00CB249F" w:rsidRDefault="00CB249F" w:rsidP="00CB249F">
      <w:pPr>
        <w:spacing w:before="0" w:after="0" w:line="0" w:lineRule="atLeast"/>
        <w:rPr>
          <w:lang w:val="en-GB"/>
        </w:rPr>
      </w:pPr>
      <w:r w:rsidRPr="00CB249F">
        <w:rPr>
          <w:lang w:val="en-GB"/>
        </w:rPr>
        <w:t>echo.</w:t>
      </w:r>
    </w:p>
    <w:p w14:paraId="76461EF0" w14:textId="77777777" w:rsidR="00CB249F" w:rsidRPr="00CB249F" w:rsidRDefault="00CB249F" w:rsidP="00CB249F">
      <w:pPr>
        <w:spacing w:before="0" w:after="0" w:line="0" w:lineRule="atLeast"/>
        <w:rPr>
          <w:lang w:val="en-GB"/>
        </w:rPr>
      </w:pPr>
      <w:r w:rsidRPr="00CB249F">
        <w:rPr>
          <w:lang w:val="en-GB"/>
        </w:rPr>
        <w:t>set /P x="x = "</w:t>
      </w:r>
    </w:p>
    <w:p w14:paraId="7B1DD944" w14:textId="77777777" w:rsidR="00CB249F" w:rsidRPr="00CB249F" w:rsidRDefault="00CB249F" w:rsidP="00CB249F">
      <w:pPr>
        <w:spacing w:before="0" w:after="0" w:line="0" w:lineRule="atLeast"/>
        <w:rPr>
          <w:lang w:val="en-GB"/>
        </w:rPr>
      </w:pPr>
      <w:r w:rsidRPr="00CB249F">
        <w:rPr>
          <w:lang w:val="en-GB"/>
        </w:rPr>
        <w:t xml:space="preserve">echo   *   </w:t>
      </w:r>
    </w:p>
    <w:p w14:paraId="4324FE1D" w14:textId="77777777" w:rsidR="00CB249F" w:rsidRPr="00CB249F" w:rsidRDefault="00CB249F" w:rsidP="00CB249F">
      <w:pPr>
        <w:spacing w:before="0" w:after="0" w:line="0" w:lineRule="atLeast"/>
        <w:rPr>
          <w:lang w:val="en-GB"/>
        </w:rPr>
      </w:pPr>
      <w:r w:rsidRPr="00CB249F">
        <w:rPr>
          <w:lang w:val="en-GB"/>
        </w:rPr>
        <w:t>set /P y="y = "</w:t>
      </w:r>
    </w:p>
    <w:p w14:paraId="7D357479" w14:textId="77777777" w:rsidR="00CB249F" w:rsidRPr="00CB249F" w:rsidRDefault="00CB249F" w:rsidP="00CB249F">
      <w:pPr>
        <w:spacing w:before="0" w:after="0" w:line="0" w:lineRule="atLeast"/>
        <w:rPr>
          <w:lang w:val="en-GB"/>
        </w:rPr>
      </w:pPr>
      <w:r w:rsidRPr="00CB249F">
        <w:rPr>
          <w:lang w:val="en-GB"/>
        </w:rPr>
        <w:t>set /A prod=x*y</w:t>
      </w:r>
    </w:p>
    <w:p w14:paraId="06C25347" w14:textId="77777777" w:rsidR="00CB249F" w:rsidRPr="00CB249F" w:rsidRDefault="00CB249F" w:rsidP="00CB249F">
      <w:pPr>
        <w:spacing w:before="0" w:after="0" w:line="0" w:lineRule="atLeast"/>
        <w:rPr>
          <w:lang w:val="en-GB"/>
        </w:rPr>
      </w:pPr>
      <w:r w:rsidRPr="00CB249F">
        <w:rPr>
          <w:lang w:val="en-GB"/>
        </w:rPr>
        <w:t>echo.</w:t>
      </w:r>
    </w:p>
    <w:p w14:paraId="68016E15" w14:textId="77777777" w:rsidR="00CB249F" w:rsidRPr="00CB249F" w:rsidRDefault="00CB249F" w:rsidP="00CB249F">
      <w:pPr>
        <w:spacing w:before="0" w:after="0" w:line="0" w:lineRule="atLeast"/>
        <w:rPr>
          <w:lang w:val="en-GB"/>
        </w:rPr>
      </w:pPr>
      <w:r w:rsidRPr="00CB249F">
        <w:rPr>
          <w:lang w:val="en-GB"/>
        </w:rPr>
        <w:t>echo %x% * %y% = %prod</w:t>
      </w:r>
      <w:proofErr w:type="gramStart"/>
      <w:r w:rsidRPr="00CB249F">
        <w:rPr>
          <w:lang w:val="en-GB"/>
        </w:rPr>
        <w:t>%  \</w:t>
      </w:r>
      <w:proofErr w:type="gramEnd"/>
      <w:r w:rsidRPr="00CB249F">
        <w:rPr>
          <w:lang w:val="en-GB"/>
        </w:rPr>
        <w:t>(</w:t>
      </w:r>
      <w:proofErr w:type="spellStart"/>
      <w:r w:rsidRPr="00CB249F">
        <w:rPr>
          <w:lang w:val="en-GB"/>
        </w:rPr>
        <w:t>UwU</w:t>
      </w:r>
      <w:proofErr w:type="spellEnd"/>
      <w:r w:rsidRPr="00CB249F">
        <w:rPr>
          <w:lang w:val="en-GB"/>
        </w:rPr>
        <w:t>)/</w:t>
      </w:r>
    </w:p>
    <w:p w14:paraId="19E90AAD" w14:textId="77777777" w:rsidR="00CB249F" w:rsidRPr="00CB249F" w:rsidRDefault="00CB249F" w:rsidP="00CB249F">
      <w:pPr>
        <w:spacing w:before="0" w:after="0" w:line="0" w:lineRule="atLeast"/>
        <w:rPr>
          <w:lang w:val="en-GB"/>
        </w:rPr>
      </w:pPr>
      <w:r w:rsidRPr="00CB249F">
        <w:rPr>
          <w:lang w:val="en-GB"/>
        </w:rPr>
        <w:t>echo.</w:t>
      </w:r>
    </w:p>
    <w:p w14:paraId="1C4B49AB" w14:textId="77777777" w:rsidR="00CB249F" w:rsidRPr="00CB249F" w:rsidRDefault="00CB249F" w:rsidP="00CB249F">
      <w:pPr>
        <w:spacing w:before="0" w:after="0" w:line="0" w:lineRule="atLeast"/>
        <w:rPr>
          <w:lang w:val="en-GB"/>
        </w:rPr>
      </w:pPr>
      <w:r w:rsidRPr="00CB249F">
        <w:rPr>
          <w:lang w:val="en-GB"/>
        </w:rPr>
        <w:t>echo ---------------------------------------------------------</w:t>
      </w:r>
    </w:p>
    <w:p w14:paraId="0F55EF27" w14:textId="77777777" w:rsidR="00CB249F" w:rsidRPr="00CB249F" w:rsidRDefault="00CB249F" w:rsidP="00CB249F">
      <w:pPr>
        <w:spacing w:before="0" w:after="0" w:line="0" w:lineRule="atLeast"/>
        <w:rPr>
          <w:lang w:val="en-GB"/>
        </w:rPr>
      </w:pPr>
      <w:r w:rsidRPr="00CB249F">
        <w:rPr>
          <w:lang w:val="en-GB"/>
        </w:rPr>
        <w:t>echo.</w:t>
      </w:r>
    </w:p>
    <w:p w14:paraId="6EC47053" w14:textId="77777777" w:rsidR="00CB249F" w:rsidRPr="00CB249F" w:rsidRDefault="00CB249F" w:rsidP="00CB249F">
      <w:pPr>
        <w:spacing w:before="0" w:after="0" w:line="0" w:lineRule="atLeast"/>
        <w:rPr>
          <w:lang w:val="en-GB"/>
        </w:rPr>
      </w:pPr>
      <w:r w:rsidRPr="00CB249F">
        <w:rPr>
          <w:lang w:val="en-GB"/>
        </w:rPr>
        <w:t>pause</w:t>
      </w:r>
    </w:p>
    <w:p w14:paraId="01161319"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46E74BC5"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Start</w:t>
      </w:r>
    </w:p>
    <w:p w14:paraId="3252AC6B" w14:textId="77777777" w:rsidR="00CB249F" w:rsidRPr="00CB249F" w:rsidRDefault="00CB249F" w:rsidP="00CB249F">
      <w:pPr>
        <w:spacing w:before="0" w:after="0" w:line="0" w:lineRule="atLeast"/>
        <w:rPr>
          <w:lang w:val="en-GB"/>
        </w:rPr>
      </w:pPr>
    </w:p>
    <w:p w14:paraId="28AD60BC" w14:textId="77777777" w:rsidR="00CB249F" w:rsidRPr="00CB249F" w:rsidRDefault="00CB249F" w:rsidP="00CB249F">
      <w:pPr>
        <w:spacing w:before="0" w:after="0" w:line="0" w:lineRule="atLeast"/>
        <w:rPr>
          <w:lang w:val="en-GB"/>
        </w:rPr>
      </w:pPr>
    </w:p>
    <w:p w14:paraId="1E64DA4D" w14:textId="77777777" w:rsidR="00CB249F" w:rsidRPr="00CB249F" w:rsidRDefault="00CB249F" w:rsidP="00CB249F">
      <w:pPr>
        <w:spacing w:before="0" w:after="0" w:line="0" w:lineRule="atLeast"/>
        <w:rPr>
          <w:lang w:val="en-GB"/>
        </w:rPr>
      </w:pPr>
      <w:proofErr w:type="gramStart"/>
      <w:r w:rsidRPr="00CB249F">
        <w:rPr>
          <w:lang w:val="en-GB"/>
        </w:rPr>
        <w:t>:</w:t>
      </w:r>
      <w:proofErr w:type="spellStart"/>
      <w:r w:rsidRPr="00CB249F">
        <w:rPr>
          <w:lang w:val="en-GB"/>
        </w:rPr>
        <w:t>Div</w:t>
      </w:r>
      <w:proofErr w:type="spellEnd"/>
      <w:proofErr w:type="gramEnd"/>
    </w:p>
    <w:p w14:paraId="1E1772D3"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049CBAA2" w14:textId="77777777" w:rsidR="00CB249F" w:rsidRPr="00CB249F" w:rsidRDefault="00CB249F" w:rsidP="00CB249F">
      <w:pPr>
        <w:spacing w:before="0" w:after="0" w:line="0" w:lineRule="atLeast"/>
        <w:rPr>
          <w:lang w:val="en-GB"/>
        </w:rPr>
      </w:pPr>
      <w:r w:rsidRPr="00CB249F">
        <w:rPr>
          <w:lang w:val="en-GB"/>
        </w:rPr>
        <w:t>echo --------------------------------------------------------</w:t>
      </w:r>
    </w:p>
    <w:p w14:paraId="0BB09240" w14:textId="77777777" w:rsidR="00CB249F" w:rsidRPr="00CB249F" w:rsidRDefault="00CB249F" w:rsidP="00CB249F">
      <w:pPr>
        <w:spacing w:before="0" w:after="0" w:line="0" w:lineRule="atLeast"/>
        <w:rPr>
          <w:lang w:val="en-GB"/>
        </w:rPr>
      </w:pPr>
      <w:r w:rsidRPr="00CB249F">
        <w:rPr>
          <w:lang w:val="en-GB"/>
        </w:rPr>
        <w:t>echo.</w:t>
      </w:r>
    </w:p>
    <w:p w14:paraId="0FE759F9" w14:textId="77777777" w:rsidR="00CB249F" w:rsidRPr="00CB249F" w:rsidRDefault="00CB249F" w:rsidP="00CB249F">
      <w:pPr>
        <w:spacing w:before="0" w:after="0" w:line="0" w:lineRule="atLeast"/>
        <w:rPr>
          <w:lang w:val="en-GB"/>
        </w:rPr>
      </w:pPr>
      <w:r w:rsidRPr="00CB249F">
        <w:rPr>
          <w:lang w:val="en-GB"/>
        </w:rPr>
        <w:t>echo Division</w:t>
      </w:r>
    </w:p>
    <w:p w14:paraId="39736C31" w14:textId="77777777" w:rsidR="00CB249F" w:rsidRPr="00CB249F" w:rsidRDefault="00CB249F" w:rsidP="00CB249F">
      <w:pPr>
        <w:spacing w:before="0" w:after="0" w:line="0" w:lineRule="atLeast"/>
        <w:rPr>
          <w:lang w:val="en-GB"/>
        </w:rPr>
      </w:pPr>
      <w:r w:rsidRPr="00CB249F">
        <w:rPr>
          <w:lang w:val="en-GB"/>
        </w:rPr>
        <w:t>echo.</w:t>
      </w:r>
    </w:p>
    <w:p w14:paraId="1C0A5943" w14:textId="77777777" w:rsidR="00CB249F" w:rsidRPr="00CB249F" w:rsidRDefault="00CB249F" w:rsidP="00CB249F">
      <w:pPr>
        <w:spacing w:before="0" w:after="0" w:line="0" w:lineRule="atLeast"/>
        <w:rPr>
          <w:lang w:val="en-GB"/>
        </w:rPr>
      </w:pPr>
      <w:r w:rsidRPr="00CB249F">
        <w:rPr>
          <w:lang w:val="en-GB"/>
        </w:rPr>
        <w:t>echo --------------------------------------------------------</w:t>
      </w:r>
    </w:p>
    <w:p w14:paraId="540F216D" w14:textId="77777777" w:rsidR="00CB249F" w:rsidRPr="00CB249F" w:rsidRDefault="00CB249F" w:rsidP="00CB249F">
      <w:pPr>
        <w:spacing w:before="0" w:after="0" w:line="0" w:lineRule="atLeast"/>
        <w:rPr>
          <w:lang w:val="en-GB"/>
        </w:rPr>
      </w:pPr>
      <w:r w:rsidRPr="00CB249F">
        <w:rPr>
          <w:lang w:val="en-GB"/>
        </w:rPr>
        <w:t>echo.</w:t>
      </w:r>
    </w:p>
    <w:p w14:paraId="63823461" w14:textId="77777777" w:rsidR="00CB249F" w:rsidRPr="00CB249F" w:rsidRDefault="00CB249F" w:rsidP="00CB249F">
      <w:pPr>
        <w:spacing w:before="0" w:after="0" w:line="0" w:lineRule="atLeast"/>
        <w:rPr>
          <w:lang w:val="en-GB"/>
        </w:rPr>
      </w:pPr>
      <w:r w:rsidRPr="00CB249F">
        <w:rPr>
          <w:lang w:val="en-GB"/>
        </w:rPr>
        <w:t>set /P x="x = "</w:t>
      </w:r>
    </w:p>
    <w:p w14:paraId="152048A7" w14:textId="77777777" w:rsidR="00CB249F" w:rsidRPr="00CB249F" w:rsidRDefault="00CB249F" w:rsidP="00CB249F">
      <w:pPr>
        <w:spacing w:before="0" w:after="0" w:line="0" w:lineRule="atLeast"/>
        <w:rPr>
          <w:lang w:val="en-GB"/>
        </w:rPr>
      </w:pPr>
      <w:r w:rsidRPr="00CB249F">
        <w:rPr>
          <w:lang w:val="en-GB"/>
        </w:rPr>
        <w:t xml:space="preserve">echo   /   </w:t>
      </w:r>
    </w:p>
    <w:p w14:paraId="128FF93A" w14:textId="77777777" w:rsidR="00CB249F" w:rsidRPr="00CB249F" w:rsidRDefault="00CB249F" w:rsidP="00CB249F">
      <w:pPr>
        <w:spacing w:before="0" w:after="0" w:line="0" w:lineRule="atLeast"/>
        <w:rPr>
          <w:lang w:val="en-GB"/>
        </w:rPr>
      </w:pPr>
      <w:r w:rsidRPr="00CB249F">
        <w:rPr>
          <w:lang w:val="en-GB"/>
        </w:rPr>
        <w:t>set /P y="y = "</w:t>
      </w:r>
    </w:p>
    <w:p w14:paraId="3858CF48" w14:textId="77777777" w:rsidR="00CB249F" w:rsidRPr="00CB249F" w:rsidRDefault="00CB249F" w:rsidP="00CB249F">
      <w:pPr>
        <w:spacing w:before="0" w:after="0" w:line="0" w:lineRule="atLeast"/>
        <w:rPr>
          <w:lang w:val="en-GB"/>
        </w:rPr>
      </w:pPr>
      <w:r w:rsidRPr="00CB249F">
        <w:rPr>
          <w:lang w:val="en-GB"/>
        </w:rPr>
        <w:t xml:space="preserve">set /A </w:t>
      </w:r>
      <w:proofErr w:type="spellStart"/>
      <w:r w:rsidRPr="00CB249F">
        <w:rPr>
          <w:lang w:val="en-GB"/>
        </w:rPr>
        <w:t>quot</w:t>
      </w:r>
      <w:proofErr w:type="spellEnd"/>
      <w:r w:rsidRPr="00CB249F">
        <w:rPr>
          <w:lang w:val="en-GB"/>
        </w:rPr>
        <w:t>=x/y</w:t>
      </w:r>
    </w:p>
    <w:p w14:paraId="4214D340" w14:textId="77777777" w:rsidR="00CB249F" w:rsidRPr="00CB249F" w:rsidRDefault="00CB249F" w:rsidP="00CB249F">
      <w:pPr>
        <w:spacing w:before="0" w:after="0" w:line="0" w:lineRule="atLeast"/>
        <w:rPr>
          <w:lang w:val="en-GB"/>
        </w:rPr>
      </w:pPr>
      <w:r w:rsidRPr="00CB249F">
        <w:rPr>
          <w:lang w:val="en-GB"/>
        </w:rPr>
        <w:t>echo.</w:t>
      </w:r>
    </w:p>
    <w:p w14:paraId="33F90CC7"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x% / %y% = %</w:t>
      </w:r>
      <w:proofErr w:type="spellStart"/>
      <w:r w:rsidRPr="00CB249F">
        <w:rPr>
          <w:lang w:val="en-GB"/>
        </w:rPr>
        <w:t>quot</w:t>
      </w:r>
      <w:proofErr w:type="spellEnd"/>
      <w:r w:rsidRPr="00CB249F">
        <w:rPr>
          <w:lang w:val="en-GB"/>
        </w:rPr>
        <w:t>%  \(</w:t>
      </w:r>
      <w:proofErr w:type="spellStart"/>
      <w:r w:rsidRPr="00CB249F">
        <w:rPr>
          <w:lang w:val="en-GB"/>
        </w:rPr>
        <w:t>UwU</w:t>
      </w:r>
      <w:proofErr w:type="spellEnd"/>
      <w:r w:rsidRPr="00CB249F">
        <w:rPr>
          <w:lang w:val="en-GB"/>
        </w:rPr>
        <w:t>)/</w:t>
      </w:r>
    </w:p>
    <w:p w14:paraId="746BEF8D" w14:textId="77777777" w:rsidR="00CB249F" w:rsidRPr="00CB249F" w:rsidRDefault="00CB249F" w:rsidP="00CB249F">
      <w:pPr>
        <w:spacing w:before="0" w:after="0" w:line="0" w:lineRule="atLeast"/>
        <w:rPr>
          <w:lang w:val="en-GB"/>
        </w:rPr>
      </w:pPr>
      <w:r w:rsidRPr="00CB249F">
        <w:rPr>
          <w:lang w:val="en-GB"/>
        </w:rPr>
        <w:t>echo.</w:t>
      </w:r>
    </w:p>
    <w:p w14:paraId="6BD1FC71" w14:textId="77777777" w:rsidR="00CB249F" w:rsidRPr="00CB249F" w:rsidRDefault="00CB249F" w:rsidP="00CB249F">
      <w:pPr>
        <w:spacing w:before="0" w:after="0" w:line="0" w:lineRule="atLeast"/>
        <w:rPr>
          <w:lang w:val="en-GB"/>
        </w:rPr>
      </w:pPr>
      <w:r w:rsidRPr="00CB249F">
        <w:rPr>
          <w:lang w:val="en-GB"/>
        </w:rPr>
        <w:t>echo ---------------------------------------------------------</w:t>
      </w:r>
    </w:p>
    <w:p w14:paraId="71CE5D94" w14:textId="77777777" w:rsidR="00CB249F" w:rsidRPr="00CB249F" w:rsidRDefault="00CB249F" w:rsidP="00CB249F">
      <w:pPr>
        <w:spacing w:before="0" w:after="0" w:line="0" w:lineRule="atLeast"/>
        <w:rPr>
          <w:lang w:val="en-GB"/>
        </w:rPr>
      </w:pPr>
      <w:r w:rsidRPr="00CB249F">
        <w:rPr>
          <w:lang w:val="en-GB"/>
        </w:rPr>
        <w:t>echo.</w:t>
      </w:r>
    </w:p>
    <w:p w14:paraId="14E8F193" w14:textId="77777777" w:rsidR="00CB249F" w:rsidRPr="00CB249F" w:rsidRDefault="00CB249F" w:rsidP="00CB249F">
      <w:pPr>
        <w:spacing w:before="0" w:after="0" w:line="0" w:lineRule="atLeast"/>
        <w:rPr>
          <w:lang w:val="en-GB"/>
        </w:rPr>
      </w:pPr>
      <w:r w:rsidRPr="00CB249F">
        <w:rPr>
          <w:lang w:val="en-GB"/>
        </w:rPr>
        <w:t>pause</w:t>
      </w:r>
    </w:p>
    <w:p w14:paraId="47886327"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5650A556"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Start</w:t>
      </w:r>
    </w:p>
    <w:p w14:paraId="6EE3A9BC" w14:textId="77777777" w:rsidR="00CB249F" w:rsidRPr="00CB249F" w:rsidRDefault="00CB249F" w:rsidP="00CB249F">
      <w:pPr>
        <w:spacing w:before="0" w:after="0" w:line="0" w:lineRule="atLeast"/>
        <w:rPr>
          <w:lang w:val="en-GB"/>
        </w:rPr>
      </w:pPr>
    </w:p>
    <w:p w14:paraId="2EF374CE" w14:textId="77777777" w:rsidR="00CB249F" w:rsidRPr="00CB249F" w:rsidRDefault="00CB249F" w:rsidP="00CB249F">
      <w:pPr>
        <w:spacing w:before="0" w:after="0" w:line="0" w:lineRule="atLeast"/>
        <w:rPr>
          <w:lang w:val="en-GB"/>
        </w:rPr>
      </w:pPr>
    </w:p>
    <w:p w14:paraId="4CD4BEB4" w14:textId="77777777" w:rsidR="00CB249F" w:rsidRPr="00CB249F" w:rsidRDefault="00CB249F" w:rsidP="00CB249F">
      <w:pPr>
        <w:spacing w:before="0" w:after="0" w:line="0" w:lineRule="atLeast"/>
        <w:rPr>
          <w:lang w:val="en-GB"/>
        </w:rPr>
      </w:pPr>
      <w:proofErr w:type="gramStart"/>
      <w:r w:rsidRPr="00CB249F">
        <w:rPr>
          <w:lang w:val="en-GB"/>
        </w:rPr>
        <w:t>:Mod</w:t>
      </w:r>
      <w:proofErr w:type="gramEnd"/>
    </w:p>
    <w:p w14:paraId="18A4DE41"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07EF1572" w14:textId="77777777" w:rsidR="00CB249F" w:rsidRPr="00CB249F" w:rsidRDefault="00CB249F" w:rsidP="00CB249F">
      <w:pPr>
        <w:spacing w:before="0" w:after="0" w:line="0" w:lineRule="atLeast"/>
        <w:rPr>
          <w:lang w:val="en-GB"/>
        </w:rPr>
      </w:pPr>
      <w:r w:rsidRPr="00CB249F">
        <w:rPr>
          <w:lang w:val="en-GB"/>
        </w:rPr>
        <w:t>echo --------------------------------------------------------</w:t>
      </w:r>
    </w:p>
    <w:p w14:paraId="7A1661DF" w14:textId="322D75A1" w:rsidR="00CB249F" w:rsidRPr="00CB249F" w:rsidRDefault="00CB249F" w:rsidP="00CB249F">
      <w:pPr>
        <w:spacing w:before="0" w:after="0" w:line="0" w:lineRule="atLeast"/>
        <w:rPr>
          <w:lang w:val="en-GB"/>
        </w:rPr>
      </w:pPr>
      <w:r w:rsidRPr="00CB249F">
        <w:rPr>
          <w:lang w:val="en-GB"/>
        </w:rPr>
        <w:t>echo.</w:t>
      </w:r>
    </w:p>
    <w:p w14:paraId="47B58F56" w14:textId="77777777" w:rsidR="00CB249F" w:rsidRPr="00CB249F" w:rsidRDefault="00CB249F" w:rsidP="00CB249F">
      <w:pPr>
        <w:spacing w:before="0" w:after="0" w:line="0" w:lineRule="atLeast"/>
        <w:rPr>
          <w:lang w:val="en-GB"/>
        </w:rPr>
      </w:pPr>
      <w:r w:rsidRPr="00CB249F">
        <w:rPr>
          <w:lang w:val="en-GB"/>
        </w:rPr>
        <w:lastRenderedPageBreak/>
        <w:t>echo Modulus [Remainder after division]</w:t>
      </w:r>
    </w:p>
    <w:p w14:paraId="1B48C2AA" w14:textId="77777777" w:rsidR="00CB249F" w:rsidRPr="00CB249F" w:rsidRDefault="00CB249F" w:rsidP="00CB249F">
      <w:pPr>
        <w:spacing w:before="0" w:after="0" w:line="0" w:lineRule="atLeast"/>
        <w:rPr>
          <w:lang w:val="en-GB"/>
        </w:rPr>
      </w:pPr>
      <w:r w:rsidRPr="00CB249F">
        <w:rPr>
          <w:lang w:val="en-GB"/>
        </w:rPr>
        <w:t>echo.</w:t>
      </w:r>
    </w:p>
    <w:p w14:paraId="5160C73A" w14:textId="77777777" w:rsidR="00CB249F" w:rsidRPr="00CB249F" w:rsidRDefault="00CB249F" w:rsidP="00CB249F">
      <w:pPr>
        <w:spacing w:before="0" w:after="0" w:line="0" w:lineRule="atLeast"/>
        <w:rPr>
          <w:lang w:val="en-GB"/>
        </w:rPr>
      </w:pPr>
      <w:r w:rsidRPr="00CB249F">
        <w:rPr>
          <w:lang w:val="en-GB"/>
        </w:rPr>
        <w:t>echo --------------------------------------------------------</w:t>
      </w:r>
    </w:p>
    <w:p w14:paraId="08C7E340" w14:textId="77777777" w:rsidR="00CB249F" w:rsidRPr="00CB249F" w:rsidRDefault="00CB249F" w:rsidP="00CB249F">
      <w:pPr>
        <w:spacing w:before="0" w:after="0" w:line="0" w:lineRule="atLeast"/>
        <w:rPr>
          <w:lang w:val="en-GB"/>
        </w:rPr>
      </w:pPr>
      <w:r w:rsidRPr="00CB249F">
        <w:rPr>
          <w:lang w:val="en-GB"/>
        </w:rPr>
        <w:t>echo.</w:t>
      </w:r>
    </w:p>
    <w:p w14:paraId="7765C64B" w14:textId="77777777" w:rsidR="00CB249F" w:rsidRPr="00CB249F" w:rsidRDefault="00CB249F" w:rsidP="00CB249F">
      <w:pPr>
        <w:spacing w:before="0" w:after="0" w:line="0" w:lineRule="atLeast"/>
        <w:rPr>
          <w:lang w:val="en-GB"/>
        </w:rPr>
      </w:pPr>
      <w:r w:rsidRPr="00CB249F">
        <w:rPr>
          <w:lang w:val="en-GB"/>
        </w:rPr>
        <w:t>set /P x="x = "</w:t>
      </w:r>
    </w:p>
    <w:p w14:paraId="1675265B" w14:textId="77777777" w:rsidR="00CB249F" w:rsidRPr="00CB249F" w:rsidRDefault="00CB249F" w:rsidP="00CB249F">
      <w:pPr>
        <w:spacing w:before="0" w:after="0" w:line="0" w:lineRule="atLeast"/>
        <w:rPr>
          <w:lang w:val="en-GB"/>
        </w:rPr>
      </w:pPr>
      <w:r w:rsidRPr="00CB249F">
        <w:rPr>
          <w:lang w:val="en-GB"/>
        </w:rPr>
        <w:t xml:space="preserve">echo   %%   </w:t>
      </w:r>
    </w:p>
    <w:p w14:paraId="274D3552" w14:textId="77777777" w:rsidR="00CB249F" w:rsidRPr="00CB249F" w:rsidRDefault="00CB249F" w:rsidP="00CB249F">
      <w:pPr>
        <w:spacing w:before="0" w:after="0" w:line="0" w:lineRule="atLeast"/>
        <w:rPr>
          <w:lang w:val="en-GB"/>
        </w:rPr>
      </w:pPr>
      <w:r w:rsidRPr="00CB249F">
        <w:rPr>
          <w:lang w:val="en-GB"/>
        </w:rPr>
        <w:t>set /P y="y = "</w:t>
      </w:r>
    </w:p>
    <w:p w14:paraId="58035079" w14:textId="77777777" w:rsidR="00CB249F" w:rsidRPr="00CB249F" w:rsidRDefault="00CB249F" w:rsidP="00CB249F">
      <w:pPr>
        <w:spacing w:before="0" w:after="0" w:line="0" w:lineRule="atLeast"/>
        <w:rPr>
          <w:lang w:val="en-GB"/>
        </w:rPr>
      </w:pPr>
      <w:r w:rsidRPr="00CB249F">
        <w:rPr>
          <w:lang w:val="en-GB"/>
        </w:rPr>
        <w:t>set /A rem=x%%y</w:t>
      </w:r>
    </w:p>
    <w:p w14:paraId="123308F4" w14:textId="77777777" w:rsidR="00CB249F" w:rsidRPr="00CB249F" w:rsidRDefault="00CB249F" w:rsidP="00CB249F">
      <w:pPr>
        <w:spacing w:before="0" w:after="0" w:line="0" w:lineRule="atLeast"/>
        <w:rPr>
          <w:lang w:val="en-GB"/>
        </w:rPr>
      </w:pPr>
      <w:r w:rsidRPr="00CB249F">
        <w:rPr>
          <w:lang w:val="en-GB"/>
        </w:rPr>
        <w:t>echo.</w:t>
      </w:r>
    </w:p>
    <w:p w14:paraId="4AEB27B2"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x% %% %y% = %rem%  \(</w:t>
      </w:r>
      <w:proofErr w:type="spellStart"/>
      <w:r w:rsidRPr="00CB249F">
        <w:rPr>
          <w:lang w:val="en-GB"/>
        </w:rPr>
        <w:t>UwU</w:t>
      </w:r>
      <w:proofErr w:type="spellEnd"/>
      <w:r w:rsidRPr="00CB249F">
        <w:rPr>
          <w:lang w:val="en-GB"/>
        </w:rPr>
        <w:t>)/</w:t>
      </w:r>
    </w:p>
    <w:p w14:paraId="3A5EB434" w14:textId="77777777" w:rsidR="00CB249F" w:rsidRPr="00CB249F" w:rsidRDefault="00CB249F" w:rsidP="00CB249F">
      <w:pPr>
        <w:spacing w:before="0" w:after="0" w:line="0" w:lineRule="atLeast"/>
        <w:rPr>
          <w:lang w:val="en-GB"/>
        </w:rPr>
      </w:pPr>
      <w:r w:rsidRPr="00CB249F">
        <w:rPr>
          <w:lang w:val="en-GB"/>
        </w:rPr>
        <w:t>echo.</w:t>
      </w:r>
    </w:p>
    <w:p w14:paraId="5E33EEE1" w14:textId="77777777" w:rsidR="00CB249F" w:rsidRPr="00CB249F" w:rsidRDefault="00CB249F" w:rsidP="00CB249F">
      <w:pPr>
        <w:spacing w:before="0" w:after="0" w:line="0" w:lineRule="atLeast"/>
        <w:rPr>
          <w:lang w:val="en-GB"/>
        </w:rPr>
      </w:pPr>
      <w:r w:rsidRPr="00CB249F">
        <w:rPr>
          <w:lang w:val="en-GB"/>
        </w:rPr>
        <w:t>echo ---------------------------------------------------------</w:t>
      </w:r>
    </w:p>
    <w:p w14:paraId="09600C3A" w14:textId="77777777" w:rsidR="00CB249F" w:rsidRPr="00CB249F" w:rsidRDefault="00CB249F" w:rsidP="00CB249F">
      <w:pPr>
        <w:spacing w:before="0" w:after="0" w:line="0" w:lineRule="atLeast"/>
        <w:rPr>
          <w:lang w:val="en-GB"/>
        </w:rPr>
      </w:pPr>
      <w:r w:rsidRPr="00CB249F">
        <w:rPr>
          <w:lang w:val="en-GB"/>
        </w:rPr>
        <w:t>echo.</w:t>
      </w:r>
    </w:p>
    <w:p w14:paraId="44C1C26B" w14:textId="77777777" w:rsidR="00CB249F" w:rsidRPr="00CB249F" w:rsidRDefault="00CB249F" w:rsidP="00CB249F">
      <w:pPr>
        <w:spacing w:before="0" w:after="0" w:line="0" w:lineRule="atLeast"/>
        <w:rPr>
          <w:lang w:val="en-GB"/>
        </w:rPr>
      </w:pPr>
      <w:r w:rsidRPr="00CB249F">
        <w:rPr>
          <w:lang w:val="en-GB"/>
        </w:rPr>
        <w:t>pause</w:t>
      </w:r>
    </w:p>
    <w:p w14:paraId="584C694C"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06706E11"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Start</w:t>
      </w:r>
    </w:p>
    <w:p w14:paraId="223B3368" w14:textId="77777777" w:rsidR="00CB249F" w:rsidRPr="00CB249F" w:rsidRDefault="00CB249F" w:rsidP="00CB249F">
      <w:pPr>
        <w:spacing w:before="0" w:after="0" w:line="0" w:lineRule="atLeast"/>
        <w:rPr>
          <w:lang w:val="en-GB"/>
        </w:rPr>
      </w:pPr>
    </w:p>
    <w:p w14:paraId="542FDD38" w14:textId="77777777" w:rsidR="00CB249F" w:rsidRPr="00CB249F" w:rsidRDefault="00CB249F" w:rsidP="00CB249F">
      <w:pPr>
        <w:spacing w:before="0" w:after="0" w:line="0" w:lineRule="atLeast"/>
        <w:rPr>
          <w:lang w:val="en-GB"/>
        </w:rPr>
      </w:pPr>
      <w:proofErr w:type="gramStart"/>
      <w:r w:rsidRPr="00CB249F">
        <w:rPr>
          <w:lang w:val="en-GB"/>
        </w:rPr>
        <w:t>:Back</w:t>
      </w:r>
      <w:proofErr w:type="gramEnd"/>
    </w:p>
    <w:p w14:paraId="4B468F46" w14:textId="77777777" w:rsidR="00CB249F" w:rsidRPr="00CB249F" w:rsidRDefault="00CB249F" w:rsidP="00CB249F">
      <w:pPr>
        <w:spacing w:before="0" w:after="0" w:line="0" w:lineRule="atLeast"/>
        <w:rPr>
          <w:lang w:val="en-GB"/>
        </w:rPr>
      </w:pPr>
      <w:r w:rsidRPr="00CB249F">
        <w:rPr>
          <w:lang w:val="en-GB"/>
        </w:rPr>
        <w:t xml:space="preserve">start </w:t>
      </w:r>
      <w:proofErr w:type="spellStart"/>
      <w:r w:rsidRPr="00CB249F">
        <w:rPr>
          <w:lang w:val="en-GB"/>
        </w:rPr>
        <w:t>batchman</w:t>
      </w:r>
      <w:proofErr w:type="spellEnd"/>
    </w:p>
    <w:p w14:paraId="6CF359C7"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End</w:t>
      </w:r>
    </w:p>
    <w:p w14:paraId="4EC80FF8" w14:textId="77777777" w:rsidR="00CB249F" w:rsidRPr="00CB249F" w:rsidRDefault="00CB249F" w:rsidP="00CB249F">
      <w:pPr>
        <w:spacing w:before="0" w:after="0" w:line="0" w:lineRule="atLeast"/>
        <w:rPr>
          <w:lang w:val="en-GB"/>
        </w:rPr>
      </w:pPr>
    </w:p>
    <w:p w14:paraId="6C196D7D" w14:textId="77777777" w:rsidR="00CB249F" w:rsidRPr="00CB249F" w:rsidRDefault="00CB249F" w:rsidP="00CB249F">
      <w:pPr>
        <w:spacing w:before="0" w:after="0" w:line="0" w:lineRule="atLeast"/>
        <w:rPr>
          <w:lang w:val="en-GB"/>
        </w:rPr>
      </w:pPr>
      <w:proofErr w:type="gramStart"/>
      <w:r w:rsidRPr="00CB249F">
        <w:rPr>
          <w:lang w:val="en-GB"/>
        </w:rPr>
        <w:t>:Quit</w:t>
      </w:r>
      <w:proofErr w:type="gramEnd"/>
    </w:p>
    <w:p w14:paraId="268A50CB"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234A434E" w14:textId="77777777" w:rsidR="00CB249F" w:rsidRPr="00CB249F" w:rsidRDefault="00CB249F" w:rsidP="00CB249F">
      <w:pPr>
        <w:spacing w:before="0" w:after="0" w:line="0" w:lineRule="atLeast"/>
        <w:rPr>
          <w:lang w:val="en-GB"/>
        </w:rPr>
      </w:pPr>
      <w:r w:rsidRPr="00CB249F">
        <w:rPr>
          <w:lang w:val="en-GB"/>
        </w:rPr>
        <w:t>echo.</w:t>
      </w:r>
    </w:p>
    <w:p w14:paraId="7304CCB7" w14:textId="77777777" w:rsidR="00CB249F" w:rsidRPr="00CB249F" w:rsidRDefault="00CB249F" w:rsidP="00CB249F">
      <w:pPr>
        <w:spacing w:before="0" w:after="0" w:line="0" w:lineRule="atLeast"/>
        <w:rPr>
          <w:lang w:val="en-GB"/>
        </w:rPr>
      </w:pPr>
      <w:r w:rsidRPr="00CB249F">
        <w:rPr>
          <w:lang w:val="en-GB"/>
        </w:rPr>
        <w:t>echo   Goodbye, world! ~</w:t>
      </w:r>
    </w:p>
    <w:p w14:paraId="1A2E9054" w14:textId="77777777" w:rsidR="00CB249F" w:rsidRPr="00CB249F" w:rsidRDefault="00CB249F" w:rsidP="00CB249F">
      <w:pPr>
        <w:spacing w:before="0" w:after="0" w:line="0" w:lineRule="atLeast"/>
        <w:rPr>
          <w:lang w:val="en-GB"/>
        </w:rPr>
      </w:pPr>
      <w:r w:rsidRPr="00CB249F">
        <w:rPr>
          <w:lang w:val="en-GB"/>
        </w:rPr>
        <w:t>echo.</w:t>
      </w:r>
    </w:p>
    <w:p w14:paraId="0763A622" w14:textId="77777777" w:rsidR="00CB249F" w:rsidRPr="00CB249F" w:rsidRDefault="00CB249F" w:rsidP="00CB249F">
      <w:pPr>
        <w:spacing w:before="0" w:after="0" w:line="0" w:lineRule="atLeast"/>
        <w:rPr>
          <w:lang w:val="en-GB"/>
        </w:rPr>
      </w:pPr>
      <w:r w:rsidRPr="00CB249F">
        <w:rPr>
          <w:lang w:val="en-GB"/>
        </w:rPr>
        <w:t xml:space="preserve">echo </w:t>
      </w:r>
      <w:proofErr w:type="gramStart"/>
      <w:r w:rsidRPr="00CB249F">
        <w:rPr>
          <w:lang w:val="en-GB"/>
        </w:rPr>
        <w:t xml:space="preserve">  .</w:t>
      </w:r>
      <w:proofErr w:type="spellStart"/>
      <w:r w:rsidRPr="00CB249F">
        <w:rPr>
          <w:lang w:val="en-GB"/>
        </w:rPr>
        <w:t>oooooo</w:t>
      </w:r>
      <w:proofErr w:type="spellEnd"/>
      <w:proofErr w:type="gramEnd"/>
      <w:r w:rsidRPr="00CB249F">
        <w:rPr>
          <w:lang w:val="en-GB"/>
        </w:rPr>
        <w:t xml:space="preserve">.                              </w:t>
      </w:r>
      <w:proofErr w:type="gramStart"/>
      <w:r w:rsidRPr="00CB249F">
        <w:rPr>
          <w:lang w:val="en-GB"/>
        </w:rPr>
        <w:t>.o</w:t>
      </w:r>
      <w:proofErr w:type="gramEnd"/>
      <w:r w:rsidRPr="00CB249F">
        <w:rPr>
          <w:lang w:val="en-GB"/>
        </w:rPr>
        <w:t>8   .o8                                .o.</w:t>
      </w:r>
    </w:p>
    <w:p w14:paraId="14E921FF" w14:textId="77777777" w:rsidR="00CB249F" w:rsidRPr="00CB249F" w:rsidRDefault="00CB249F" w:rsidP="00CB249F">
      <w:pPr>
        <w:spacing w:before="0" w:after="0" w:line="0" w:lineRule="atLeast"/>
        <w:rPr>
          <w:lang w:val="en-GB"/>
        </w:rPr>
      </w:pPr>
      <w:r w:rsidRPr="00CB249F">
        <w:rPr>
          <w:lang w:val="en-GB"/>
        </w:rPr>
        <w:t>echo   d8P</w:t>
      </w:r>
      <w:proofErr w:type="gramStart"/>
      <w:r w:rsidRPr="00CB249F">
        <w:rPr>
          <w:lang w:val="en-GB"/>
        </w:rPr>
        <w:t>'  `</w:t>
      </w:r>
      <w:proofErr w:type="gramEnd"/>
      <w:r w:rsidRPr="00CB249F">
        <w:rPr>
          <w:lang w:val="en-GB"/>
        </w:rPr>
        <w:t>Y8b                            "888  "888                                888</w:t>
      </w:r>
    </w:p>
    <w:p w14:paraId="4EC9FD97" w14:textId="77777777" w:rsidR="00CB249F" w:rsidRPr="00CB249F" w:rsidRDefault="00CB249F" w:rsidP="00CB249F">
      <w:pPr>
        <w:spacing w:before="0" w:after="0" w:line="0" w:lineRule="atLeast"/>
        <w:rPr>
          <w:lang w:val="en-GB"/>
        </w:rPr>
      </w:pPr>
      <w:proofErr w:type="gramStart"/>
      <w:r w:rsidRPr="00CB249F">
        <w:rPr>
          <w:lang w:val="en-GB"/>
        </w:rPr>
        <w:t>echo  888</w:t>
      </w:r>
      <w:proofErr w:type="gramEnd"/>
      <w:r w:rsidRPr="00CB249F">
        <w:rPr>
          <w:lang w:val="en-GB"/>
        </w:rPr>
        <w:t xml:space="preserve">            .</w:t>
      </w:r>
      <w:proofErr w:type="spellStart"/>
      <w:r w:rsidRPr="00CB249F">
        <w:rPr>
          <w:lang w:val="en-GB"/>
        </w:rPr>
        <w:t>ooooo</w:t>
      </w:r>
      <w:proofErr w:type="spellEnd"/>
      <w:r w:rsidRPr="00CB249F">
        <w:rPr>
          <w:lang w:val="en-GB"/>
        </w:rPr>
        <w:t xml:space="preserve">.   </w:t>
      </w:r>
      <w:proofErr w:type="gramStart"/>
      <w:r w:rsidRPr="00CB249F">
        <w:rPr>
          <w:lang w:val="en-GB"/>
        </w:rPr>
        <w:t>.</w:t>
      </w:r>
      <w:proofErr w:type="spellStart"/>
      <w:r w:rsidRPr="00CB249F">
        <w:rPr>
          <w:lang w:val="en-GB"/>
        </w:rPr>
        <w:t>ooooo</w:t>
      </w:r>
      <w:proofErr w:type="spellEnd"/>
      <w:proofErr w:type="gramEnd"/>
      <w:r w:rsidRPr="00CB249F">
        <w:rPr>
          <w:lang w:val="en-GB"/>
        </w:rPr>
        <w:t xml:space="preserve">.   </w:t>
      </w:r>
      <w:proofErr w:type="gramStart"/>
      <w:r w:rsidRPr="00CB249F">
        <w:rPr>
          <w:lang w:val="en-GB"/>
        </w:rPr>
        <w:t>.oooo</w:t>
      </w:r>
      <w:proofErr w:type="gramEnd"/>
      <w:r w:rsidRPr="00CB249F">
        <w:rPr>
          <w:lang w:val="en-GB"/>
        </w:rPr>
        <w:t xml:space="preserve">888   888oooo.  </w:t>
      </w:r>
      <w:proofErr w:type="spellStart"/>
      <w:r w:rsidRPr="00CB249F">
        <w:rPr>
          <w:lang w:val="en-GB"/>
        </w:rPr>
        <w:t>oooo</w:t>
      </w:r>
      <w:proofErr w:type="spellEnd"/>
      <w:r w:rsidRPr="00CB249F">
        <w:rPr>
          <w:lang w:val="en-GB"/>
        </w:rPr>
        <w:t xml:space="preserve">    </w:t>
      </w:r>
      <w:proofErr w:type="spellStart"/>
      <w:proofErr w:type="gramStart"/>
      <w:r w:rsidRPr="00CB249F">
        <w:rPr>
          <w:lang w:val="en-GB"/>
        </w:rPr>
        <w:t>ooo</w:t>
      </w:r>
      <w:proofErr w:type="spellEnd"/>
      <w:r w:rsidRPr="00CB249F">
        <w:rPr>
          <w:lang w:val="en-GB"/>
        </w:rPr>
        <w:t xml:space="preserve">  .</w:t>
      </w:r>
      <w:proofErr w:type="spellStart"/>
      <w:proofErr w:type="gramEnd"/>
      <w:r w:rsidRPr="00CB249F">
        <w:rPr>
          <w:lang w:val="en-GB"/>
        </w:rPr>
        <w:t>ooooo</w:t>
      </w:r>
      <w:proofErr w:type="spellEnd"/>
      <w:r w:rsidRPr="00CB249F">
        <w:rPr>
          <w:lang w:val="en-GB"/>
        </w:rPr>
        <w:t>.     888</w:t>
      </w:r>
    </w:p>
    <w:p w14:paraId="36126E69" w14:textId="77777777" w:rsidR="00CB249F" w:rsidRPr="00CB249F" w:rsidRDefault="00CB249F" w:rsidP="00CB249F">
      <w:pPr>
        <w:spacing w:before="0" w:after="0" w:line="0" w:lineRule="atLeast"/>
        <w:rPr>
          <w:lang w:val="en-GB"/>
        </w:rPr>
      </w:pPr>
      <w:proofErr w:type="gramStart"/>
      <w:r w:rsidRPr="00CB249F">
        <w:rPr>
          <w:lang w:val="en-GB"/>
        </w:rPr>
        <w:t>echo  888</w:t>
      </w:r>
      <w:proofErr w:type="gramEnd"/>
      <w:r w:rsidRPr="00CB249F">
        <w:rPr>
          <w:lang w:val="en-GB"/>
        </w:rPr>
        <w:t xml:space="preserve">           d88' `88b d88' `88b d88' `888   d88' `88b  `88.  .8</w:t>
      </w:r>
      <w:proofErr w:type="gramStart"/>
      <w:r w:rsidRPr="00CB249F">
        <w:rPr>
          <w:lang w:val="en-GB"/>
        </w:rPr>
        <w:t>'  d</w:t>
      </w:r>
      <w:proofErr w:type="gramEnd"/>
      <w:r w:rsidRPr="00CB249F">
        <w:rPr>
          <w:lang w:val="en-GB"/>
        </w:rPr>
        <w:t>88' `88b    Y8P</w:t>
      </w:r>
    </w:p>
    <w:p w14:paraId="7C2282D7" w14:textId="77777777" w:rsidR="00CB249F" w:rsidRPr="00CB249F" w:rsidRDefault="00CB249F" w:rsidP="00CB249F">
      <w:pPr>
        <w:spacing w:before="0" w:after="0" w:line="0" w:lineRule="atLeast"/>
        <w:rPr>
          <w:lang w:val="en-GB"/>
        </w:rPr>
      </w:pPr>
      <w:proofErr w:type="gramStart"/>
      <w:r w:rsidRPr="00CB249F">
        <w:rPr>
          <w:lang w:val="en-GB"/>
        </w:rPr>
        <w:t>echo  888</w:t>
      </w:r>
      <w:proofErr w:type="gramEnd"/>
      <w:r w:rsidRPr="00CB249F">
        <w:rPr>
          <w:lang w:val="en-GB"/>
        </w:rPr>
        <w:t xml:space="preserve">     </w:t>
      </w:r>
      <w:proofErr w:type="spellStart"/>
      <w:r w:rsidRPr="00CB249F">
        <w:rPr>
          <w:lang w:val="en-GB"/>
        </w:rPr>
        <w:t>ooooo</w:t>
      </w:r>
      <w:proofErr w:type="spellEnd"/>
      <w:r w:rsidRPr="00CB249F">
        <w:rPr>
          <w:lang w:val="en-GB"/>
        </w:rPr>
        <w:t xml:space="preserve"> 888   888 888   888 888   888   888   888   `88..8'   888ooo888    `8'</w:t>
      </w:r>
    </w:p>
    <w:p w14:paraId="530263FF"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88.    .88</w:t>
      </w:r>
      <w:proofErr w:type="gramStart"/>
      <w:r w:rsidRPr="00CB249F">
        <w:rPr>
          <w:lang w:val="en-GB"/>
        </w:rPr>
        <w:t>'  888</w:t>
      </w:r>
      <w:proofErr w:type="gramEnd"/>
      <w:r w:rsidRPr="00CB249F">
        <w:rPr>
          <w:lang w:val="en-GB"/>
        </w:rPr>
        <w:t xml:space="preserve">   888 888   888 888   888   888   888    `888'    888    .o    .o.</w:t>
      </w:r>
    </w:p>
    <w:p w14:paraId="1DC30B13" w14:textId="77777777" w:rsidR="00CB249F" w:rsidRPr="00CB249F" w:rsidRDefault="00CB249F" w:rsidP="00CB249F">
      <w:pPr>
        <w:spacing w:before="0" w:after="0" w:line="0" w:lineRule="atLeast"/>
        <w:rPr>
          <w:lang w:val="en-GB"/>
        </w:rPr>
      </w:pPr>
      <w:r w:rsidRPr="00CB249F">
        <w:rPr>
          <w:lang w:val="en-GB"/>
        </w:rPr>
        <w:t>echo   `Y8bood8P'   `Y8bod8P' `Y8bod8P' `Y8bod88P</w:t>
      </w:r>
      <w:proofErr w:type="gramStart"/>
      <w:r w:rsidRPr="00CB249F">
        <w:rPr>
          <w:lang w:val="en-GB"/>
        </w:rPr>
        <w:t>"  `</w:t>
      </w:r>
      <w:proofErr w:type="gramEnd"/>
      <w:r w:rsidRPr="00CB249F">
        <w:rPr>
          <w:lang w:val="en-GB"/>
        </w:rPr>
        <w:t>Y8bod8P'     .8'     `Y8bod8P'    Y8P</w:t>
      </w:r>
    </w:p>
    <w:p w14:paraId="5E8C9EC8" w14:textId="77777777" w:rsidR="00CB249F" w:rsidRPr="00CB249F" w:rsidRDefault="00CB249F" w:rsidP="00CB249F">
      <w:pPr>
        <w:spacing w:before="0" w:after="0" w:line="0" w:lineRule="atLeast"/>
        <w:rPr>
          <w:lang w:val="en-GB"/>
        </w:rPr>
      </w:pPr>
      <w:r w:rsidRPr="00CB249F">
        <w:rPr>
          <w:lang w:val="en-GB"/>
        </w:rPr>
        <w:t xml:space="preserve">echo                                                        </w:t>
      </w:r>
      <w:proofErr w:type="gramStart"/>
      <w:r w:rsidRPr="00CB249F">
        <w:rPr>
          <w:lang w:val="en-GB"/>
        </w:rPr>
        <w:t xml:space="preserve">  .</w:t>
      </w:r>
      <w:proofErr w:type="spellStart"/>
      <w:proofErr w:type="gramEnd"/>
      <w:r w:rsidRPr="00CB249F">
        <w:rPr>
          <w:lang w:val="en-GB"/>
        </w:rPr>
        <w:t>o..P</w:t>
      </w:r>
      <w:proofErr w:type="spellEnd"/>
      <w:r w:rsidRPr="00CB249F">
        <w:rPr>
          <w:lang w:val="en-GB"/>
        </w:rPr>
        <w:t xml:space="preserve">'                      </w:t>
      </w:r>
    </w:p>
    <w:p w14:paraId="53B4586A" w14:textId="77777777" w:rsidR="00CB249F" w:rsidRPr="00CB249F" w:rsidRDefault="00CB249F" w:rsidP="00CB249F">
      <w:pPr>
        <w:spacing w:before="0" w:after="0" w:line="0" w:lineRule="atLeast"/>
        <w:rPr>
          <w:lang w:val="en-GB"/>
        </w:rPr>
      </w:pPr>
      <w:r w:rsidRPr="00CB249F">
        <w:rPr>
          <w:lang w:val="en-GB"/>
        </w:rPr>
        <w:t xml:space="preserve">echo                                                          `Y8P'               </w:t>
      </w:r>
    </w:p>
    <w:p w14:paraId="48B0BAB7" w14:textId="77777777" w:rsidR="00CB249F" w:rsidRPr="00CB249F" w:rsidRDefault="00CB249F" w:rsidP="00CB249F">
      <w:pPr>
        <w:spacing w:before="0" w:after="0" w:line="0" w:lineRule="atLeast"/>
        <w:rPr>
          <w:lang w:val="en-GB"/>
        </w:rPr>
      </w:pPr>
      <w:r w:rsidRPr="00CB249F">
        <w:rPr>
          <w:lang w:val="en-GB"/>
        </w:rPr>
        <w:t>echo.</w:t>
      </w:r>
    </w:p>
    <w:p w14:paraId="3EF7E103" w14:textId="77777777" w:rsidR="00CB249F" w:rsidRPr="00CB249F" w:rsidRDefault="00CB249F" w:rsidP="00CB249F">
      <w:pPr>
        <w:spacing w:before="0" w:after="0" w:line="0" w:lineRule="atLeast"/>
        <w:rPr>
          <w:lang w:val="en-GB"/>
        </w:rPr>
      </w:pPr>
      <w:r w:rsidRPr="00CB249F">
        <w:rPr>
          <w:lang w:val="en-GB"/>
        </w:rPr>
        <w:t>pause</w:t>
      </w:r>
    </w:p>
    <w:p w14:paraId="46800476"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End</w:t>
      </w:r>
    </w:p>
    <w:p w14:paraId="3837EA93" w14:textId="77777777" w:rsidR="00CB249F" w:rsidRPr="00CB249F" w:rsidRDefault="00CB249F" w:rsidP="00CB249F">
      <w:pPr>
        <w:spacing w:before="0" w:after="0" w:line="0" w:lineRule="atLeast"/>
        <w:rPr>
          <w:lang w:val="en-GB"/>
        </w:rPr>
      </w:pPr>
    </w:p>
    <w:p w14:paraId="542EDCB9" w14:textId="77777777" w:rsidR="00CB249F" w:rsidRPr="00CB249F" w:rsidRDefault="00CB249F" w:rsidP="00CB249F">
      <w:pPr>
        <w:spacing w:before="0" w:after="0" w:line="0" w:lineRule="atLeast"/>
        <w:rPr>
          <w:lang w:val="en-GB"/>
        </w:rPr>
      </w:pPr>
      <w:proofErr w:type="gramStart"/>
      <w:r w:rsidRPr="00CB249F">
        <w:rPr>
          <w:lang w:val="en-GB"/>
        </w:rPr>
        <w:t>:End</w:t>
      </w:r>
      <w:proofErr w:type="gramEnd"/>
    </w:p>
    <w:p w14:paraId="4023779E" w14:textId="35BFD74E" w:rsidR="00CB249F" w:rsidRDefault="00CB249F" w:rsidP="00CB249F">
      <w:pPr>
        <w:spacing w:before="0" w:after="0" w:line="0" w:lineRule="atLeast"/>
        <w:rPr>
          <w:lang w:val="en-GB"/>
        </w:rPr>
      </w:pPr>
      <w:r w:rsidRPr="00CB249F">
        <w:rPr>
          <w:lang w:val="en-GB"/>
        </w:rPr>
        <w:t>exit</w:t>
      </w:r>
    </w:p>
    <w:p w14:paraId="1BB3A6FA" w14:textId="34609505" w:rsidR="00CB249F" w:rsidRDefault="00CB249F" w:rsidP="00CB249F">
      <w:pPr>
        <w:rPr>
          <w:lang w:val="en-GB"/>
        </w:rPr>
      </w:pPr>
    </w:p>
    <w:p w14:paraId="288F6188" w14:textId="6E3BFD72" w:rsidR="00CB249F" w:rsidRDefault="00CB249F" w:rsidP="00CB249F">
      <w:pPr>
        <w:rPr>
          <w:lang w:val="en-GB"/>
        </w:rPr>
      </w:pPr>
    </w:p>
    <w:p w14:paraId="04AF087D" w14:textId="19AFCCA1" w:rsidR="00CB249F" w:rsidRDefault="00CB249F" w:rsidP="00CB249F">
      <w:pPr>
        <w:pStyle w:val="Heading3"/>
        <w:rPr>
          <w:lang w:val="en-GB"/>
        </w:rPr>
      </w:pPr>
      <w:r>
        <w:rPr>
          <w:noProof/>
          <w:lang w:val="en-GB"/>
        </w:rPr>
        <w:lastRenderedPageBreak/>
        <mc:AlternateContent>
          <mc:Choice Requires="wps">
            <w:drawing>
              <wp:anchor distT="0" distB="0" distL="114300" distR="114300" simplePos="0" relativeHeight="251686912" behindDoc="0" locked="0" layoutInCell="1" allowOverlap="1" wp14:anchorId="4B1F5508" wp14:editId="0849F0CB">
                <wp:simplePos x="0" y="0"/>
                <wp:positionH relativeFrom="margin">
                  <wp:align>left</wp:align>
                </wp:positionH>
                <wp:positionV relativeFrom="paragraph">
                  <wp:posOffset>10160</wp:posOffset>
                </wp:positionV>
                <wp:extent cx="5308979" cy="0"/>
                <wp:effectExtent l="0" t="0" r="0" b="0"/>
                <wp:wrapTopAndBottom/>
                <wp:docPr id="33" name="Straight Connector 33"/>
                <wp:cNvGraphicFramePr/>
                <a:graphic xmlns:a="http://schemas.openxmlformats.org/drawingml/2006/main">
                  <a:graphicData uri="http://schemas.microsoft.com/office/word/2010/wordprocessingShape">
                    <wps:wsp>
                      <wps:cNvCnPr/>
                      <wps:spPr>
                        <a:xfrm>
                          <a:off x="0" y="0"/>
                          <a:ext cx="5308979"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8DC3A" id="Straight Connector 33" o:spid="_x0000_s1026" style="position:absolute;z-index:251686912;visibility:visible;mso-wrap-style:square;mso-wrap-distance-left:9pt;mso-wrap-distance-top:0;mso-wrap-distance-right:9pt;mso-wrap-distance-bottom:0;mso-position-horizontal:left;mso-position-horizontal-relative:margin;mso-position-vertical:absolute;mso-position-vertical-relative:text" from="0,.8pt" to="418.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" strokecolor="#007789 [2404]" strokeweight="1.5pt">
                <w10:wrap type="topAndBottom" anchorx="margin"/>
              </v:line>
            </w:pict>
          </mc:Fallback>
        </mc:AlternateContent>
      </w:r>
    </w:p>
    <w:p w14:paraId="6565B28D" w14:textId="66DBCF62" w:rsidR="00CB249F" w:rsidRDefault="00CB249F" w:rsidP="00CB249F">
      <w:pPr>
        <w:pStyle w:val="Heading3"/>
        <w:rPr>
          <w:lang w:val="en-GB"/>
        </w:rPr>
      </w:pPr>
      <w:r>
        <w:rPr>
          <w:lang w:val="en-GB"/>
        </w:rPr>
        <w:t>triviatroopers.bat</w:t>
      </w:r>
    </w:p>
    <w:p w14:paraId="7AE18633" w14:textId="77777777" w:rsidR="00CB249F" w:rsidRPr="00CB249F" w:rsidRDefault="00CB249F" w:rsidP="00CB249F">
      <w:pPr>
        <w:spacing w:before="0" w:after="0" w:line="0" w:lineRule="atLeast"/>
        <w:rPr>
          <w:lang w:val="en-GB"/>
        </w:rPr>
      </w:pPr>
      <w:r w:rsidRPr="00CB249F">
        <w:rPr>
          <w:lang w:val="en-GB"/>
        </w:rPr>
        <w:t>@echo off</w:t>
      </w:r>
    </w:p>
    <w:p w14:paraId="38E63941" w14:textId="77777777" w:rsidR="00CB249F" w:rsidRPr="00CB249F" w:rsidRDefault="00CB249F" w:rsidP="00CB249F">
      <w:pPr>
        <w:spacing w:before="0" w:after="0" w:line="0" w:lineRule="atLeast"/>
        <w:rPr>
          <w:lang w:val="en-GB"/>
        </w:rPr>
      </w:pPr>
      <w:proofErr w:type="spellStart"/>
      <w:r w:rsidRPr="00CB249F">
        <w:rPr>
          <w:lang w:val="en-GB"/>
        </w:rPr>
        <w:t>color</w:t>
      </w:r>
      <w:proofErr w:type="spellEnd"/>
      <w:r w:rsidRPr="00CB249F">
        <w:rPr>
          <w:lang w:val="en-GB"/>
        </w:rPr>
        <w:t xml:space="preserve"> FC</w:t>
      </w:r>
    </w:p>
    <w:p w14:paraId="732F4DA6" w14:textId="77777777" w:rsidR="00CB249F" w:rsidRPr="00CB249F" w:rsidRDefault="00CB249F" w:rsidP="00CB249F">
      <w:pPr>
        <w:spacing w:before="0" w:after="0" w:line="0" w:lineRule="atLeast"/>
        <w:rPr>
          <w:lang w:val="en-GB"/>
        </w:rPr>
      </w:pPr>
      <w:r w:rsidRPr="00CB249F">
        <w:rPr>
          <w:lang w:val="en-GB"/>
        </w:rPr>
        <w:t>title Trivia Troopers</w:t>
      </w:r>
    </w:p>
    <w:p w14:paraId="78C2CDBD" w14:textId="77777777" w:rsidR="00CB249F" w:rsidRPr="00CB249F" w:rsidRDefault="00CB249F" w:rsidP="00CB249F">
      <w:pPr>
        <w:spacing w:before="0" w:after="0" w:line="0" w:lineRule="atLeast"/>
        <w:rPr>
          <w:lang w:val="en-GB"/>
        </w:rPr>
      </w:pPr>
      <w:r w:rsidRPr="00CB249F">
        <w:rPr>
          <w:lang w:val="en-GB"/>
        </w:rPr>
        <w:t>echo.</w:t>
      </w:r>
    </w:p>
    <w:p w14:paraId="645BD65A" w14:textId="77777777" w:rsidR="00CB249F" w:rsidRPr="00CB249F" w:rsidRDefault="00CB249F" w:rsidP="00CB249F">
      <w:pPr>
        <w:spacing w:before="0" w:after="0" w:line="0" w:lineRule="atLeast"/>
        <w:rPr>
          <w:lang w:val="en-GB"/>
        </w:rPr>
      </w:pPr>
      <w:proofErr w:type="gramStart"/>
      <w:r w:rsidRPr="00CB249F">
        <w:rPr>
          <w:lang w:val="en-GB"/>
        </w:rPr>
        <w:t>:Begin</w:t>
      </w:r>
      <w:proofErr w:type="gramEnd"/>
    </w:p>
    <w:p w14:paraId="323B1CED"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20D18EF6" w14:textId="77777777" w:rsidR="00CB249F" w:rsidRPr="00CB249F" w:rsidRDefault="00CB249F" w:rsidP="00CB249F">
      <w:pPr>
        <w:spacing w:before="0" w:after="0" w:line="0" w:lineRule="atLeast"/>
        <w:rPr>
          <w:lang w:val="en-GB"/>
        </w:rPr>
      </w:pPr>
      <w:r w:rsidRPr="00CB249F">
        <w:rPr>
          <w:lang w:val="en-GB"/>
        </w:rPr>
        <w:t>echo.</w:t>
      </w:r>
    </w:p>
    <w:p w14:paraId="22662532" w14:textId="77777777" w:rsidR="00CB249F" w:rsidRPr="00CB249F" w:rsidRDefault="00CB249F" w:rsidP="00CB249F">
      <w:pPr>
        <w:spacing w:before="0" w:after="0" w:line="0" w:lineRule="atLeast"/>
        <w:rPr>
          <w:lang w:val="en-GB"/>
        </w:rPr>
      </w:pPr>
      <w:proofErr w:type="gramStart"/>
      <w:r w:rsidRPr="00CB249F">
        <w:rPr>
          <w:lang w:val="en-GB"/>
        </w:rPr>
        <w:t>echo  Welcome</w:t>
      </w:r>
      <w:proofErr w:type="gramEnd"/>
      <w:r w:rsidRPr="00CB249F">
        <w:rPr>
          <w:lang w:val="en-GB"/>
        </w:rPr>
        <w:t xml:space="preserve"> to Trivia Troopers</w:t>
      </w:r>
    </w:p>
    <w:p w14:paraId="43ADC0FC" w14:textId="77777777" w:rsidR="00CB249F" w:rsidRPr="00CB249F" w:rsidRDefault="00CB249F" w:rsidP="00CB249F">
      <w:pPr>
        <w:spacing w:before="0" w:after="0" w:line="0" w:lineRule="atLeast"/>
        <w:rPr>
          <w:lang w:val="en-GB"/>
        </w:rPr>
      </w:pPr>
      <w:r w:rsidRPr="00CB249F">
        <w:rPr>
          <w:lang w:val="en-GB"/>
        </w:rPr>
        <w:t>echo -------------------------------------------------------------------</w:t>
      </w:r>
    </w:p>
    <w:p w14:paraId="7BD16ADF" w14:textId="77777777" w:rsidR="00CB249F" w:rsidRPr="00CB249F" w:rsidRDefault="00CB249F" w:rsidP="00CB249F">
      <w:pPr>
        <w:spacing w:before="0" w:after="0" w:line="0" w:lineRule="atLeast"/>
        <w:rPr>
          <w:lang w:val="en-GB"/>
        </w:rPr>
      </w:pPr>
      <w:proofErr w:type="gramStart"/>
      <w:r w:rsidRPr="00CB249F">
        <w:rPr>
          <w:lang w:val="en-GB"/>
        </w:rPr>
        <w:t>echo  You</w:t>
      </w:r>
      <w:proofErr w:type="gramEnd"/>
      <w:r w:rsidRPr="00CB249F">
        <w:rPr>
          <w:lang w:val="en-GB"/>
        </w:rPr>
        <w:t xml:space="preserve"> will be quizzed on 10 questions. Select either a, b, c, d, or q to quit.</w:t>
      </w:r>
    </w:p>
    <w:p w14:paraId="2BFDD95C" w14:textId="77777777" w:rsidR="00CB249F" w:rsidRPr="00CB249F" w:rsidRDefault="00CB249F" w:rsidP="00CB249F">
      <w:pPr>
        <w:spacing w:before="0" w:after="0" w:line="0" w:lineRule="atLeast"/>
        <w:rPr>
          <w:lang w:val="en-GB"/>
        </w:rPr>
      </w:pPr>
      <w:r w:rsidRPr="00CB249F">
        <w:rPr>
          <w:lang w:val="en-GB"/>
        </w:rPr>
        <w:t>echo.</w:t>
      </w:r>
    </w:p>
    <w:p w14:paraId="44886B13" w14:textId="77777777" w:rsidR="00CB249F" w:rsidRPr="00CB249F" w:rsidRDefault="00CB249F" w:rsidP="00CB249F">
      <w:pPr>
        <w:spacing w:before="0" w:after="0" w:line="0" w:lineRule="atLeast"/>
        <w:rPr>
          <w:lang w:val="en-GB"/>
        </w:rPr>
      </w:pPr>
      <w:proofErr w:type="gramStart"/>
      <w:r w:rsidRPr="00CB249F">
        <w:rPr>
          <w:lang w:val="en-GB"/>
        </w:rPr>
        <w:t>echo  Ready</w:t>
      </w:r>
      <w:proofErr w:type="gramEnd"/>
      <w:r w:rsidRPr="00CB249F">
        <w:rPr>
          <w:lang w:val="en-GB"/>
        </w:rPr>
        <w:t xml:space="preserve"> to begin? Type [Y] to begin, [z] to go back, or [q] to quit.</w:t>
      </w:r>
    </w:p>
    <w:p w14:paraId="40808AC6" w14:textId="77777777" w:rsidR="00CB249F" w:rsidRPr="00CB249F" w:rsidRDefault="00CB249F" w:rsidP="00CB249F">
      <w:pPr>
        <w:spacing w:before="0" w:after="0" w:line="0" w:lineRule="atLeast"/>
        <w:rPr>
          <w:lang w:val="en-GB"/>
        </w:rPr>
      </w:pPr>
      <w:r w:rsidRPr="00CB249F">
        <w:rPr>
          <w:lang w:val="en-GB"/>
        </w:rPr>
        <w:t>echo.</w:t>
      </w:r>
    </w:p>
    <w:p w14:paraId="1E58A3BA" w14:textId="77777777" w:rsidR="00CB249F" w:rsidRPr="00CB249F" w:rsidRDefault="00CB249F" w:rsidP="00CB249F">
      <w:pPr>
        <w:spacing w:before="0" w:after="0" w:line="0" w:lineRule="atLeast"/>
        <w:rPr>
          <w:lang w:val="en-GB"/>
        </w:rPr>
      </w:pPr>
      <w:r w:rsidRPr="00CB249F">
        <w:rPr>
          <w:lang w:val="en-GB"/>
        </w:rPr>
        <w:t>set /p ok="Begin? &gt;&gt;  "</w:t>
      </w:r>
    </w:p>
    <w:p w14:paraId="498DC939" w14:textId="77777777" w:rsidR="00CB249F" w:rsidRPr="00CB249F" w:rsidRDefault="00CB249F" w:rsidP="00CB249F">
      <w:pPr>
        <w:spacing w:before="0" w:after="0" w:line="0" w:lineRule="atLeast"/>
        <w:rPr>
          <w:lang w:val="en-GB"/>
        </w:rPr>
      </w:pPr>
      <w:r w:rsidRPr="00CB249F">
        <w:rPr>
          <w:lang w:val="en-GB"/>
        </w:rPr>
        <w:t xml:space="preserve">if /I %ok%==y </w:t>
      </w:r>
      <w:proofErr w:type="spellStart"/>
      <w:r w:rsidRPr="00CB249F">
        <w:rPr>
          <w:lang w:val="en-GB"/>
        </w:rPr>
        <w:t>goto</w:t>
      </w:r>
      <w:proofErr w:type="spellEnd"/>
      <w:r w:rsidRPr="00CB249F">
        <w:rPr>
          <w:lang w:val="en-GB"/>
        </w:rPr>
        <w:t xml:space="preserve"> t1</w:t>
      </w:r>
    </w:p>
    <w:p w14:paraId="5F6D6174" w14:textId="77777777" w:rsidR="00CB249F" w:rsidRPr="00CB249F" w:rsidRDefault="00CB249F" w:rsidP="00CB249F">
      <w:pPr>
        <w:spacing w:before="0" w:after="0" w:line="0" w:lineRule="atLeast"/>
        <w:rPr>
          <w:lang w:val="en-GB"/>
        </w:rPr>
      </w:pPr>
      <w:r w:rsidRPr="00CB249F">
        <w:rPr>
          <w:lang w:val="en-GB"/>
        </w:rPr>
        <w:t xml:space="preserve">if /I %ok%==z </w:t>
      </w:r>
      <w:proofErr w:type="spellStart"/>
      <w:r w:rsidRPr="00CB249F">
        <w:rPr>
          <w:lang w:val="en-GB"/>
        </w:rPr>
        <w:t>goto</w:t>
      </w:r>
      <w:proofErr w:type="spellEnd"/>
      <w:r w:rsidRPr="00CB249F">
        <w:rPr>
          <w:lang w:val="en-GB"/>
        </w:rPr>
        <w:t xml:space="preserve"> Game</w:t>
      </w:r>
    </w:p>
    <w:p w14:paraId="02407F81" w14:textId="77777777" w:rsidR="00CB249F" w:rsidRPr="00CB249F" w:rsidRDefault="00CB249F" w:rsidP="00CB249F">
      <w:pPr>
        <w:spacing w:before="0" w:after="0" w:line="0" w:lineRule="atLeast"/>
        <w:rPr>
          <w:lang w:val="en-GB"/>
        </w:rPr>
      </w:pPr>
      <w:r w:rsidRPr="00CB249F">
        <w:rPr>
          <w:lang w:val="en-GB"/>
        </w:rPr>
        <w:t xml:space="preserve">if /I %ok%==q </w:t>
      </w:r>
      <w:proofErr w:type="spellStart"/>
      <w:r w:rsidRPr="00CB249F">
        <w:rPr>
          <w:lang w:val="en-GB"/>
        </w:rPr>
        <w:t>goto</w:t>
      </w:r>
      <w:proofErr w:type="spellEnd"/>
      <w:r w:rsidRPr="00CB249F">
        <w:rPr>
          <w:lang w:val="en-GB"/>
        </w:rPr>
        <w:t xml:space="preserve"> Quit</w:t>
      </w:r>
    </w:p>
    <w:p w14:paraId="7F681B9A" w14:textId="77777777" w:rsidR="00CB249F" w:rsidRPr="00CB249F" w:rsidRDefault="00CB249F" w:rsidP="00CB249F">
      <w:pPr>
        <w:spacing w:before="0" w:after="0" w:line="0" w:lineRule="atLeast"/>
        <w:rPr>
          <w:lang w:val="en-GB"/>
        </w:rPr>
      </w:pPr>
      <w:r w:rsidRPr="00CB249F">
        <w:rPr>
          <w:lang w:val="en-GB"/>
        </w:rPr>
        <w:t>echo.</w:t>
      </w:r>
    </w:p>
    <w:p w14:paraId="57F7D570" w14:textId="77777777" w:rsidR="00CB249F" w:rsidRPr="00CB249F" w:rsidRDefault="00CB249F" w:rsidP="00CB249F">
      <w:pPr>
        <w:spacing w:before="0" w:after="0" w:line="0" w:lineRule="atLeast"/>
        <w:rPr>
          <w:lang w:val="en-GB"/>
        </w:rPr>
      </w:pPr>
      <w:r w:rsidRPr="00CB249F">
        <w:rPr>
          <w:lang w:val="en-GB"/>
        </w:rPr>
        <w:t>echo Oops! Invalid input. :)</w:t>
      </w:r>
    </w:p>
    <w:p w14:paraId="59C40938" w14:textId="77777777" w:rsidR="00CB249F" w:rsidRPr="00CB249F" w:rsidRDefault="00CB249F" w:rsidP="00CB249F">
      <w:pPr>
        <w:spacing w:before="0" w:after="0" w:line="0" w:lineRule="atLeast"/>
        <w:rPr>
          <w:lang w:val="en-GB"/>
        </w:rPr>
      </w:pPr>
      <w:r w:rsidRPr="00CB249F">
        <w:rPr>
          <w:lang w:val="en-GB"/>
        </w:rPr>
        <w:t>pause</w:t>
      </w:r>
    </w:p>
    <w:p w14:paraId="50A299E3"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Begin</w:t>
      </w:r>
    </w:p>
    <w:p w14:paraId="08F66C90" w14:textId="77777777" w:rsidR="00CB249F" w:rsidRPr="00CB249F" w:rsidRDefault="00CB249F" w:rsidP="00CB249F">
      <w:pPr>
        <w:spacing w:before="0" w:after="0" w:line="0" w:lineRule="atLeast"/>
        <w:rPr>
          <w:lang w:val="en-GB"/>
        </w:rPr>
      </w:pPr>
    </w:p>
    <w:p w14:paraId="70AF94A5" w14:textId="77777777" w:rsidR="00CB249F" w:rsidRPr="00CB249F" w:rsidRDefault="00CB249F" w:rsidP="00CB249F">
      <w:pPr>
        <w:spacing w:before="0" w:after="0" w:line="0" w:lineRule="atLeast"/>
        <w:rPr>
          <w:lang w:val="en-GB"/>
        </w:rPr>
      </w:pPr>
      <w:r w:rsidRPr="00CB249F">
        <w:rPr>
          <w:lang w:val="en-GB"/>
        </w:rPr>
        <w:t>:t1</w:t>
      </w:r>
    </w:p>
    <w:p w14:paraId="1AE670F5"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158839F4" w14:textId="77777777" w:rsidR="00CB249F" w:rsidRPr="00CB249F" w:rsidRDefault="00CB249F" w:rsidP="00CB249F">
      <w:pPr>
        <w:spacing w:before="0" w:after="0" w:line="0" w:lineRule="atLeast"/>
        <w:rPr>
          <w:lang w:val="en-GB"/>
        </w:rPr>
      </w:pPr>
      <w:r w:rsidRPr="00CB249F">
        <w:rPr>
          <w:lang w:val="en-GB"/>
        </w:rPr>
        <w:t>set score=0</w:t>
      </w:r>
    </w:p>
    <w:p w14:paraId="2623FC0A" w14:textId="77777777" w:rsidR="00CB249F" w:rsidRPr="00CB249F" w:rsidRDefault="00CB249F" w:rsidP="00CB249F">
      <w:pPr>
        <w:spacing w:before="0" w:after="0" w:line="0" w:lineRule="atLeast"/>
        <w:rPr>
          <w:lang w:val="en-GB"/>
        </w:rPr>
      </w:pPr>
      <w:r w:rsidRPr="00CB249F">
        <w:rPr>
          <w:lang w:val="en-GB"/>
        </w:rPr>
        <w:t>set temp=0</w:t>
      </w:r>
    </w:p>
    <w:p w14:paraId="4D88E087" w14:textId="77777777" w:rsidR="00CB249F" w:rsidRPr="00CB249F" w:rsidRDefault="00CB249F" w:rsidP="00CB249F">
      <w:pPr>
        <w:spacing w:before="0" w:after="0" w:line="0" w:lineRule="atLeast"/>
        <w:rPr>
          <w:lang w:val="en-GB"/>
        </w:rPr>
      </w:pPr>
      <w:r w:rsidRPr="00CB249F">
        <w:rPr>
          <w:lang w:val="en-GB"/>
        </w:rPr>
        <w:t>echo   TRIVIA TROOPERS</w:t>
      </w:r>
    </w:p>
    <w:p w14:paraId="171A6D2B" w14:textId="77777777" w:rsidR="00CB249F" w:rsidRPr="00CB249F" w:rsidRDefault="00CB249F" w:rsidP="00CB249F">
      <w:pPr>
        <w:spacing w:before="0" w:after="0" w:line="0" w:lineRule="atLeast"/>
        <w:rPr>
          <w:lang w:val="en-GB"/>
        </w:rPr>
      </w:pPr>
      <w:r w:rsidRPr="00CB249F">
        <w:rPr>
          <w:lang w:val="en-GB"/>
        </w:rPr>
        <w:t>echo --------------------------------------------------------------------</w:t>
      </w:r>
    </w:p>
    <w:p w14:paraId="6BDAC117"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Q1] What temperature does water boil at?</w:t>
      </w:r>
    </w:p>
    <w:p w14:paraId="422E9195"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78.9 C</w:t>
      </w:r>
    </w:p>
    <w:p w14:paraId="0F93CF48"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55.0 C</w:t>
      </w:r>
    </w:p>
    <w:p w14:paraId="3483C1F1"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100.0 C</w:t>
      </w:r>
    </w:p>
    <w:p w14:paraId="3DB40AA6"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90.0 C</w:t>
      </w:r>
    </w:p>
    <w:p w14:paraId="3F0962D0" w14:textId="77777777" w:rsidR="00CB249F" w:rsidRPr="00CB249F" w:rsidRDefault="00CB249F" w:rsidP="00CB249F">
      <w:pPr>
        <w:spacing w:before="0" w:after="0" w:line="0" w:lineRule="atLeast"/>
        <w:rPr>
          <w:lang w:val="en-GB"/>
        </w:rPr>
      </w:pPr>
      <w:r w:rsidRPr="00CB249F">
        <w:rPr>
          <w:lang w:val="en-GB"/>
        </w:rPr>
        <w:t>echo.</w:t>
      </w:r>
    </w:p>
    <w:p w14:paraId="66209D9A"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0C4B0732"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w:t>
      </w:r>
    </w:p>
    <w:p w14:paraId="355FD25F" w14:textId="77777777" w:rsidR="00CB249F" w:rsidRPr="00CB249F" w:rsidRDefault="00CB249F" w:rsidP="00CB249F">
      <w:pPr>
        <w:spacing w:before="0" w:after="0" w:line="0" w:lineRule="atLeast"/>
        <w:rPr>
          <w:lang w:val="en-GB"/>
        </w:rPr>
      </w:pPr>
      <w:r w:rsidRPr="00CB249F">
        <w:rPr>
          <w:lang w:val="en-GB"/>
        </w:rPr>
        <w:tab/>
        <w:t>set /a score=%score%+1</w:t>
      </w:r>
    </w:p>
    <w:p w14:paraId="38164BBF" w14:textId="77777777" w:rsidR="00CB249F" w:rsidRPr="00CB249F" w:rsidRDefault="00CB249F" w:rsidP="00CB249F">
      <w:pPr>
        <w:spacing w:before="0" w:after="0" w:line="0" w:lineRule="atLeast"/>
        <w:rPr>
          <w:lang w:val="en-GB"/>
        </w:rPr>
      </w:pPr>
      <w:r w:rsidRPr="00CB249F">
        <w:rPr>
          <w:lang w:val="en-GB"/>
        </w:rPr>
        <w:tab/>
        <w:t>set temp=1</w:t>
      </w:r>
    </w:p>
    <w:p w14:paraId="4A64B1EE" w14:textId="77777777" w:rsidR="00CB249F" w:rsidRPr="00CB249F" w:rsidRDefault="00CB249F" w:rsidP="00CB249F">
      <w:pPr>
        <w:spacing w:before="0" w:after="0" w:line="0" w:lineRule="atLeast"/>
        <w:rPr>
          <w:lang w:val="en-GB"/>
        </w:rPr>
      </w:pPr>
      <w:r w:rsidRPr="00CB249F">
        <w:rPr>
          <w:lang w:val="en-GB"/>
        </w:rPr>
        <w:t>)</w:t>
      </w:r>
    </w:p>
    <w:p w14:paraId="140AE59C"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0117459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74D5D3B3"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set temp=1</w:t>
      </w:r>
    </w:p>
    <w:p w14:paraId="4A27610E"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63C3322C"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t2</w:t>
      </w:r>
    </w:p>
    <w:p w14:paraId="5268A4E4" w14:textId="77777777" w:rsidR="00CB249F" w:rsidRPr="00CB249F" w:rsidRDefault="00CB249F" w:rsidP="00CB249F">
      <w:pPr>
        <w:spacing w:before="0" w:after="0" w:line="0" w:lineRule="atLeast"/>
        <w:rPr>
          <w:lang w:val="en-GB"/>
        </w:rPr>
      </w:pPr>
      <w:r w:rsidRPr="00CB249F">
        <w:rPr>
          <w:lang w:val="en-GB"/>
        </w:rPr>
        <w:lastRenderedPageBreak/>
        <w:t>echo Oops! Invalid input</w:t>
      </w:r>
    </w:p>
    <w:p w14:paraId="138A8FAE" w14:textId="77777777" w:rsidR="00CB249F" w:rsidRPr="00CB249F" w:rsidRDefault="00CB249F" w:rsidP="00CB249F">
      <w:pPr>
        <w:spacing w:before="0" w:after="0" w:line="0" w:lineRule="atLeast"/>
        <w:rPr>
          <w:lang w:val="en-GB"/>
        </w:rPr>
      </w:pPr>
      <w:r w:rsidRPr="00CB249F">
        <w:rPr>
          <w:lang w:val="en-GB"/>
        </w:rPr>
        <w:t>pause</w:t>
      </w:r>
    </w:p>
    <w:p w14:paraId="45B6B950"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t1</w:t>
      </w:r>
    </w:p>
    <w:p w14:paraId="0DF00742" w14:textId="77777777" w:rsidR="00CB249F" w:rsidRPr="00CB249F" w:rsidRDefault="00CB249F" w:rsidP="00CB249F">
      <w:pPr>
        <w:spacing w:before="0" w:after="0" w:line="0" w:lineRule="atLeast"/>
        <w:rPr>
          <w:lang w:val="en-GB"/>
        </w:rPr>
      </w:pPr>
    </w:p>
    <w:p w14:paraId="4C53369C" w14:textId="77777777" w:rsidR="00CB249F" w:rsidRPr="00CB249F" w:rsidRDefault="00CB249F" w:rsidP="00CB249F">
      <w:pPr>
        <w:spacing w:before="0" w:after="0" w:line="0" w:lineRule="atLeast"/>
        <w:rPr>
          <w:lang w:val="en-GB"/>
        </w:rPr>
      </w:pPr>
      <w:r w:rsidRPr="00CB249F">
        <w:rPr>
          <w:lang w:val="en-GB"/>
        </w:rPr>
        <w:t>:t2</w:t>
      </w:r>
    </w:p>
    <w:p w14:paraId="2F62CB06" w14:textId="77777777" w:rsidR="00CB249F" w:rsidRPr="00CB249F" w:rsidRDefault="00CB249F" w:rsidP="00CB249F">
      <w:pPr>
        <w:spacing w:before="0" w:after="0" w:line="0" w:lineRule="atLeast"/>
        <w:rPr>
          <w:lang w:val="en-GB"/>
        </w:rPr>
      </w:pPr>
      <w:r w:rsidRPr="00CB249F">
        <w:rPr>
          <w:lang w:val="en-GB"/>
        </w:rPr>
        <w:t>echo.</w:t>
      </w:r>
    </w:p>
    <w:p w14:paraId="7C138289" w14:textId="77777777" w:rsidR="00CB249F" w:rsidRPr="00CB249F" w:rsidRDefault="00CB249F" w:rsidP="00CB249F">
      <w:pPr>
        <w:spacing w:before="0" w:after="0" w:line="0" w:lineRule="atLeast"/>
        <w:rPr>
          <w:lang w:val="en-GB"/>
        </w:rPr>
      </w:pPr>
      <w:r w:rsidRPr="00CB249F">
        <w:rPr>
          <w:lang w:val="en-GB"/>
        </w:rPr>
        <w:t>set temp=0</w:t>
      </w:r>
    </w:p>
    <w:p w14:paraId="1383CE6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Q2] When did the First World War start?</w:t>
      </w:r>
    </w:p>
    <w:p w14:paraId="429269BC"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1982</w:t>
      </w:r>
    </w:p>
    <w:p w14:paraId="05EF381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1934</w:t>
      </w:r>
    </w:p>
    <w:p w14:paraId="4547F903"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1944</w:t>
      </w:r>
    </w:p>
    <w:p w14:paraId="7528D170"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1914</w:t>
      </w:r>
    </w:p>
    <w:p w14:paraId="39F79E5D" w14:textId="77777777" w:rsidR="00CB249F" w:rsidRPr="00CB249F" w:rsidRDefault="00CB249F" w:rsidP="00CB249F">
      <w:pPr>
        <w:spacing w:before="0" w:after="0" w:line="0" w:lineRule="atLeast"/>
        <w:rPr>
          <w:lang w:val="en-GB"/>
        </w:rPr>
      </w:pPr>
      <w:r w:rsidRPr="00CB249F">
        <w:rPr>
          <w:lang w:val="en-GB"/>
        </w:rPr>
        <w:t>echo.</w:t>
      </w:r>
    </w:p>
    <w:p w14:paraId="6B83262E"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215CAF18"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w:t>
      </w:r>
    </w:p>
    <w:p w14:paraId="7BB5F346" w14:textId="77777777" w:rsidR="00CB249F" w:rsidRPr="00CB249F" w:rsidRDefault="00CB249F" w:rsidP="00CB249F">
      <w:pPr>
        <w:spacing w:before="0" w:after="0" w:line="0" w:lineRule="atLeast"/>
        <w:rPr>
          <w:lang w:val="en-GB"/>
        </w:rPr>
      </w:pPr>
      <w:r w:rsidRPr="00CB249F">
        <w:rPr>
          <w:lang w:val="en-GB"/>
        </w:rPr>
        <w:tab/>
        <w:t>set /a score=%score%+1</w:t>
      </w:r>
    </w:p>
    <w:p w14:paraId="0E42B02E" w14:textId="77777777" w:rsidR="00CB249F" w:rsidRPr="00CB249F" w:rsidRDefault="00CB249F" w:rsidP="00CB249F">
      <w:pPr>
        <w:spacing w:before="0" w:after="0" w:line="0" w:lineRule="atLeast"/>
        <w:rPr>
          <w:lang w:val="en-GB"/>
        </w:rPr>
      </w:pPr>
      <w:r w:rsidRPr="00CB249F">
        <w:rPr>
          <w:lang w:val="en-GB"/>
        </w:rPr>
        <w:tab/>
        <w:t>set temp=1</w:t>
      </w:r>
    </w:p>
    <w:p w14:paraId="2F6D8FFB" w14:textId="77777777" w:rsidR="00CB249F" w:rsidRPr="00CB249F" w:rsidRDefault="00CB249F" w:rsidP="00CB249F">
      <w:pPr>
        <w:spacing w:before="0" w:after="0" w:line="0" w:lineRule="atLeast"/>
        <w:rPr>
          <w:lang w:val="en-GB"/>
        </w:rPr>
      </w:pPr>
      <w:r w:rsidRPr="00CB249F">
        <w:rPr>
          <w:lang w:val="en-GB"/>
        </w:rPr>
        <w:t>)</w:t>
      </w:r>
    </w:p>
    <w:p w14:paraId="19395DA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48CAEF31"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2C46F9A0"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39E34C43"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5FF177B6"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t3</w:t>
      </w:r>
    </w:p>
    <w:p w14:paraId="4D8A64FF" w14:textId="77777777" w:rsidR="00CB249F" w:rsidRPr="00CB249F" w:rsidRDefault="00CB249F" w:rsidP="00CB249F">
      <w:pPr>
        <w:spacing w:before="0" w:after="0" w:line="0" w:lineRule="atLeast"/>
        <w:rPr>
          <w:lang w:val="en-GB"/>
        </w:rPr>
      </w:pPr>
      <w:r w:rsidRPr="00CB249F">
        <w:rPr>
          <w:lang w:val="en-GB"/>
        </w:rPr>
        <w:t>echo.</w:t>
      </w:r>
    </w:p>
    <w:p w14:paraId="51516958" w14:textId="77777777" w:rsidR="00CB249F" w:rsidRPr="00CB249F" w:rsidRDefault="00CB249F" w:rsidP="00CB249F">
      <w:pPr>
        <w:spacing w:before="0" w:after="0" w:line="0" w:lineRule="atLeast"/>
        <w:rPr>
          <w:lang w:val="en-GB"/>
        </w:rPr>
      </w:pPr>
      <w:r w:rsidRPr="00CB249F">
        <w:rPr>
          <w:lang w:val="en-GB"/>
        </w:rPr>
        <w:t>echo Oops! Invalid input</w:t>
      </w:r>
    </w:p>
    <w:p w14:paraId="3B434596" w14:textId="77777777" w:rsidR="00CB249F" w:rsidRPr="00CB249F" w:rsidRDefault="00CB249F" w:rsidP="00CB249F">
      <w:pPr>
        <w:spacing w:before="0" w:after="0" w:line="0" w:lineRule="atLeast"/>
        <w:rPr>
          <w:lang w:val="en-GB"/>
        </w:rPr>
      </w:pPr>
      <w:r w:rsidRPr="00CB249F">
        <w:rPr>
          <w:lang w:val="en-GB"/>
        </w:rPr>
        <w:t>pause</w:t>
      </w:r>
    </w:p>
    <w:p w14:paraId="1ED1658F"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t2</w:t>
      </w:r>
    </w:p>
    <w:p w14:paraId="6231DF29" w14:textId="77777777" w:rsidR="00CB249F" w:rsidRPr="00CB249F" w:rsidRDefault="00CB249F" w:rsidP="00CB249F">
      <w:pPr>
        <w:spacing w:before="0" w:after="0" w:line="0" w:lineRule="atLeast"/>
        <w:rPr>
          <w:lang w:val="en-GB"/>
        </w:rPr>
      </w:pPr>
    </w:p>
    <w:p w14:paraId="2E4B1B49" w14:textId="77777777" w:rsidR="00CB249F" w:rsidRPr="00CB249F" w:rsidRDefault="00CB249F" w:rsidP="00CB249F">
      <w:pPr>
        <w:spacing w:before="0" w:after="0" w:line="0" w:lineRule="atLeast"/>
        <w:rPr>
          <w:lang w:val="en-GB"/>
        </w:rPr>
      </w:pPr>
      <w:r w:rsidRPr="00CB249F">
        <w:rPr>
          <w:lang w:val="en-GB"/>
        </w:rPr>
        <w:t>:t3</w:t>
      </w:r>
    </w:p>
    <w:p w14:paraId="12628EDF" w14:textId="77777777" w:rsidR="00CB249F" w:rsidRPr="00CB249F" w:rsidRDefault="00CB249F" w:rsidP="00CB249F">
      <w:pPr>
        <w:spacing w:before="0" w:after="0" w:line="0" w:lineRule="atLeast"/>
        <w:rPr>
          <w:lang w:val="en-GB"/>
        </w:rPr>
      </w:pPr>
      <w:r w:rsidRPr="00CB249F">
        <w:rPr>
          <w:lang w:val="en-GB"/>
        </w:rPr>
        <w:t>echo.</w:t>
      </w:r>
    </w:p>
    <w:p w14:paraId="6A0FC232" w14:textId="77777777" w:rsidR="00CB249F" w:rsidRPr="00CB249F" w:rsidRDefault="00CB249F" w:rsidP="00CB249F">
      <w:pPr>
        <w:spacing w:before="0" w:after="0" w:line="0" w:lineRule="atLeast"/>
        <w:rPr>
          <w:lang w:val="en-GB"/>
        </w:rPr>
      </w:pPr>
      <w:r w:rsidRPr="00CB249F">
        <w:rPr>
          <w:lang w:val="en-GB"/>
        </w:rPr>
        <w:t>set temp=0</w:t>
      </w:r>
    </w:p>
    <w:p w14:paraId="7999F96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Q3] Where is the smallest bone in the body?</w:t>
      </w:r>
    </w:p>
    <w:p w14:paraId="23023E03"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Eye</w:t>
      </w:r>
    </w:p>
    <w:p w14:paraId="2811BF26"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Finger</w:t>
      </w:r>
    </w:p>
    <w:p w14:paraId="4BDEE846"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Ear</w:t>
      </w:r>
    </w:p>
    <w:p w14:paraId="4181AC9B"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Nose</w:t>
      </w:r>
    </w:p>
    <w:p w14:paraId="26C794B8" w14:textId="77777777" w:rsidR="00CB249F" w:rsidRPr="00CB249F" w:rsidRDefault="00CB249F" w:rsidP="00CB249F">
      <w:pPr>
        <w:spacing w:before="0" w:after="0" w:line="0" w:lineRule="atLeast"/>
        <w:rPr>
          <w:lang w:val="en-GB"/>
        </w:rPr>
      </w:pPr>
      <w:r w:rsidRPr="00CB249F">
        <w:rPr>
          <w:lang w:val="en-GB"/>
        </w:rPr>
        <w:t>echo.</w:t>
      </w:r>
    </w:p>
    <w:p w14:paraId="51A12B96"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2F12040B"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w:t>
      </w:r>
    </w:p>
    <w:p w14:paraId="6131D8B6" w14:textId="77777777" w:rsidR="00CB249F" w:rsidRPr="00CB249F" w:rsidRDefault="00CB249F" w:rsidP="00CB249F">
      <w:pPr>
        <w:spacing w:before="0" w:after="0" w:line="0" w:lineRule="atLeast"/>
        <w:rPr>
          <w:lang w:val="en-GB"/>
        </w:rPr>
      </w:pPr>
      <w:r w:rsidRPr="00CB249F">
        <w:rPr>
          <w:lang w:val="en-GB"/>
        </w:rPr>
        <w:tab/>
        <w:t>set /a score=%score%+1</w:t>
      </w:r>
    </w:p>
    <w:p w14:paraId="5053993B" w14:textId="77777777" w:rsidR="00CB249F" w:rsidRPr="00CB249F" w:rsidRDefault="00CB249F" w:rsidP="00CB249F">
      <w:pPr>
        <w:spacing w:before="0" w:after="0" w:line="0" w:lineRule="atLeast"/>
        <w:rPr>
          <w:lang w:val="en-GB"/>
        </w:rPr>
      </w:pPr>
      <w:r w:rsidRPr="00CB249F">
        <w:rPr>
          <w:lang w:val="en-GB"/>
        </w:rPr>
        <w:tab/>
        <w:t>set temp=1</w:t>
      </w:r>
    </w:p>
    <w:p w14:paraId="322A417A" w14:textId="77777777" w:rsidR="00CB249F" w:rsidRPr="00CB249F" w:rsidRDefault="00CB249F" w:rsidP="00CB249F">
      <w:pPr>
        <w:spacing w:before="0" w:after="0" w:line="0" w:lineRule="atLeast"/>
        <w:rPr>
          <w:lang w:val="en-GB"/>
        </w:rPr>
      </w:pPr>
      <w:r w:rsidRPr="00CB249F">
        <w:rPr>
          <w:lang w:val="en-GB"/>
        </w:rPr>
        <w:t>)</w:t>
      </w:r>
    </w:p>
    <w:p w14:paraId="1A1EC562"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2986EED6"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38853DFE"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set temp=1</w:t>
      </w:r>
    </w:p>
    <w:p w14:paraId="6AA8003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4A1DB1CC"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t4</w:t>
      </w:r>
    </w:p>
    <w:p w14:paraId="703ABB32" w14:textId="77777777" w:rsidR="00CB249F" w:rsidRPr="00CB249F" w:rsidRDefault="00CB249F" w:rsidP="00CB249F">
      <w:pPr>
        <w:spacing w:before="0" w:after="0" w:line="0" w:lineRule="atLeast"/>
        <w:rPr>
          <w:lang w:val="en-GB"/>
        </w:rPr>
      </w:pPr>
      <w:r w:rsidRPr="00CB249F">
        <w:rPr>
          <w:lang w:val="en-GB"/>
        </w:rPr>
        <w:lastRenderedPageBreak/>
        <w:t>echo.</w:t>
      </w:r>
    </w:p>
    <w:p w14:paraId="182C5012" w14:textId="77777777" w:rsidR="00CB249F" w:rsidRPr="00CB249F" w:rsidRDefault="00CB249F" w:rsidP="00CB249F">
      <w:pPr>
        <w:spacing w:before="0" w:after="0" w:line="0" w:lineRule="atLeast"/>
        <w:rPr>
          <w:lang w:val="en-GB"/>
        </w:rPr>
      </w:pPr>
      <w:r w:rsidRPr="00CB249F">
        <w:rPr>
          <w:lang w:val="en-GB"/>
        </w:rPr>
        <w:t>echo Oops! Invalid input</w:t>
      </w:r>
    </w:p>
    <w:p w14:paraId="77089362" w14:textId="77777777" w:rsidR="00CB249F" w:rsidRPr="00CB249F" w:rsidRDefault="00CB249F" w:rsidP="00CB249F">
      <w:pPr>
        <w:spacing w:before="0" w:after="0" w:line="0" w:lineRule="atLeast"/>
        <w:rPr>
          <w:lang w:val="en-GB"/>
        </w:rPr>
      </w:pPr>
      <w:r w:rsidRPr="00CB249F">
        <w:rPr>
          <w:lang w:val="en-GB"/>
        </w:rPr>
        <w:t>pause</w:t>
      </w:r>
    </w:p>
    <w:p w14:paraId="1F0B166E"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t3</w:t>
      </w:r>
    </w:p>
    <w:p w14:paraId="07684F4F" w14:textId="77777777" w:rsidR="00CB249F" w:rsidRPr="00CB249F" w:rsidRDefault="00CB249F" w:rsidP="00CB249F">
      <w:pPr>
        <w:spacing w:before="0" w:after="0" w:line="0" w:lineRule="atLeast"/>
        <w:rPr>
          <w:lang w:val="en-GB"/>
        </w:rPr>
      </w:pPr>
    </w:p>
    <w:p w14:paraId="47B738E7" w14:textId="77777777" w:rsidR="00CB249F" w:rsidRPr="00CB249F" w:rsidRDefault="00CB249F" w:rsidP="00CB249F">
      <w:pPr>
        <w:spacing w:before="0" w:after="0" w:line="0" w:lineRule="atLeast"/>
        <w:rPr>
          <w:lang w:val="en-GB"/>
        </w:rPr>
      </w:pPr>
      <w:r w:rsidRPr="00CB249F">
        <w:rPr>
          <w:lang w:val="en-GB"/>
        </w:rPr>
        <w:t>:t4</w:t>
      </w:r>
    </w:p>
    <w:p w14:paraId="5B0EE064" w14:textId="77777777" w:rsidR="00CB249F" w:rsidRPr="00CB249F" w:rsidRDefault="00CB249F" w:rsidP="00CB249F">
      <w:pPr>
        <w:spacing w:before="0" w:after="0" w:line="0" w:lineRule="atLeast"/>
        <w:rPr>
          <w:lang w:val="en-GB"/>
        </w:rPr>
      </w:pPr>
      <w:r w:rsidRPr="00CB249F">
        <w:rPr>
          <w:lang w:val="en-GB"/>
        </w:rPr>
        <w:t>echo.</w:t>
      </w:r>
    </w:p>
    <w:p w14:paraId="64C33A70" w14:textId="77777777" w:rsidR="00CB249F" w:rsidRPr="00CB249F" w:rsidRDefault="00CB249F" w:rsidP="00CB249F">
      <w:pPr>
        <w:spacing w:before="0" w:after="0" w:line="0" w:lineRule="atLeast"/>
        <w:rPr>
          <w:lang w:val="en-GB"/>
        </w:rPr>
      </w:pPr>
      <w:r w:rsidRPr="00CB249F">
        <w:rPr>
          <w:lang w:val="en-GB"/>
        </w:rPr>
        <w:t>set temp=0</w:t>
      </w:r>
    </w:p>
    <w:p w14:paraId="30A5B9EC"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Q4] What does the Roman numeral 'C' represent?</w:t>
      </w:r>
    </w:p>
    <w:p w14:paraId="60DA6767"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1000</w:t>
      </w:r>
    </w:p>
    <w:p w14:paraId="35BDBE00"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100</w:t>
      </w:r>
    </w:p>
    <w:p w14:paraId="4B2EC8D6"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50</w:t>
      </w:r>
    </w:p>
    <w:p w14:paraId="5CDB947B"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500</w:t>
      </w:r>
    </w:p>
    <w:p w14:paraId="6EDC0B3F" w14:textId="77777777" w:rsidR="00CB249F" w:rsidRPr="00CB249F" w:rsidRDefault="00CB249F" w:rsidP="00CB249F">
      <w:pPr>
        <w:spacing w:before="0" w:after="0" w:line="0" w:lineRule="atLeast"/>
        <w:rPr>
          <w:lang w:val="en-GB"/>
        </w:rPr>
      </w:pPr>
      <w:r w:rsidRPr="00CB249F">
        <w:rPr>
          <w:lang w:val="en-GB"/>
        </w:rPr>
        <w:t>echo.</w:t>
      </w:r>
    </w:p>
    <w:p w14:paraId="0AA8648E"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79264804"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w:t>
      </w:r>
    </w:p>
    <w:p w14:paraId="4CA5B6A4" w14:textId="77777777" w:rsidR="00CB249F" w:rsidRPr="00CB249F" w:rsidRDefault="00CB249F" w:rsidP="00CB249F">
      <w:pPr>
        <w:spacing w:before="0" w:after="0" w:line="0" w:lineRule="atLeast"/>
        <w:rPr>
          <w:lang w:val="en-GB"/>
        </w:rPr>
      </w:pPr>
      <w:r w:rsidRPr="00CB249F">
        <w:rPr>
          <w:lang w:val="en-GB"/>
        </w:rPr>
        <w:tab/>
        <w:t>set /a score=%score%+1</w:t>
      </w:r>
    </w:p>
    <w:p w14:paraId="0C5C8EB8" w14:textId="77777777" w:rsidR="00CB249F" w:rsidRPr="00CB249F" w:rsidRDefault="00CB249F" w:rsidP="00CB249F">
      <w:pPr>
        <w:spacing w:before="0" w:after="0" w:line="0" w:lineRule="atLeast"/>
        <w:rPr>
          <w:lang w:val="en-GB"/>
        </w:rPr>
      </w:pPr>
      <w:r w:rsidRPr="00CB249F">
        <w:rPr>
          <w:lang w:val="en-GB"/>
        </w:rPr>
        <w:tab/>
        <w:t>set temp=1</w:t>
      </w:r>
    </w:p>
    <w:p w14:paraId="55DBD3DA" w14:textId="77777777" w:rsidR="00CB249F" w:rsidRPr="00CB249F" w:rsidRDefault="00CB249F" w:rsidP="00CB249F">
      <w:pPr>
        <w:spacing w:before="0" w:after="0" w:line="0" w:lineRule="atLeast"/>
        <w:rPr>
          <w:lang w:val="en-GB"/>
        </w:rPr>
      </w:pPr>
      <w:r w:rsidRPr="00CB249F">
        <w:rPr>
          <w:lang w:val="en-GB"/>
        </w:rPr>
        <w:t>)</w:t>
      </w:r>
    </w:p>
    <w:p w14:paraId="6D5B3613"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5F36559C"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427F324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set temp=1</w:t>
      </w:r>
    </w:p>
    <w:p w14:paraId="24B91AF3"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6C4B9C7D"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t5</w:t>
      </w:r>
    </w:p>
    <w:p w14:paraId="2BBF5ACD" w14:textId="77777777" w:rsidR="00CB249F" w:rsidRPr="00CB249F" w:rsidRDefault="00CB249F" w:rsidP="00CB249F">
      <w:pPr>
        <w:spacing w:before="0" w:after="0" w:line="0" w:lineRule="atLeast"/>
        <w:rPr>
          <w:lang w:val="en-GB"/>
        </w:rPr>
      </w:pPr>
      <w:r w:rsidRPr="00CB249F">
        <w:rPr>
          <w:lang w:val="en-GB"/>
        </w:rPr>
        <w:t>echo.</w:t>
      </w:r>
    </w:p>
    <w:p w14:paraId="670B39D2" w14:textId="77777777" w:rsidR="00CB249F" w:rsidRPr="00CB249F" w:rsidRDefault="00CB249F" w:rsidP="00CB249F">
      <w:pPr>
        <w:spacing w:before="0" w:after="0" w:line="0" w:lineRule="atLeast"/>
        <w:rPr>
          <w:lang w:val="en-GB"/>
        </w:rPr>
      </w:pPr>
      <w:r w:rsidRPr="00CB249F">
        <w:rPr>
          <w:lang w:val="en-GB"/>
        </w:rPr>
        <w:t>echo Oops! Invalid input</w:t>
      </w:r>
    </w:p>
    <w:p w14:paraId="34B614D7" w14:textId="77777777" w:rsidR="00CB249F" w:rsidRPr="00CB249F" w:rsidRDefault="00CB249F" w:rsidP="00CB249F">
      <w:pPr>
        <w:spacing w:before="0" w:after="0" w:line="0" w:lineRule="atLeast"/>
        <w:rPr>
          <w:lang w:val="en-GB"/>
        </w:rPr>
      </w:pPr>
      <w:r w:rsidRPr="00CB249F">
        <w:rPr>
          <w:lang w:val="en-GB"/>
        </w:rPr>
        <w:t>pause</w:t>
      </w:r>
    </w:p>
    <w:p w14:paraId="484A56FE"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t4</w:t>
      </w:r>
    </w:p>
    <w:p w14:paraId="66F834C6" w14:textId="77777777" w:rsidR="00CB249F" w:rsidRPr="00CB249F" w:rsidRDefault="00CB249F" w:rsidP="00CB249F">
      <w:pPr>
        <w:spacing w:before="0" w:after="0" w:line="0" w:lineRule="atLeast"/>
        <w:rPr>
          <w:lang w:val="en-GB"/>
        </w:rPr>
      </w:pPr>
    </w:p>
    <w:p w14:paraId="5B0D7C59" w14:textId="77777777" w:rsidR="00CB249F" w:rsidRPr="00CB249F" w:rsidRDefault="00CB249F" w:rsidP="00CB249F">
      <w:pPr>
        <w:spacing w:before="0" w:after="0" w:line="0" w:lineRule="atLeast"/>
        <w:rPr>
          <w:lang w:val="en-GB"/>
        </w:rPr>
      </w:pPr>
      <w:r w:rsidRPr="00CB249F">
        <w:rPr>
          <w:lang w:val="en-GB"/>
        </w:rPr>
        <w:t>:t5</w:t>
      </w:r>
    </w:p>
    <w:p w14:paraId="2F685C2B" w14:textId="77777777" w:rsidR="00CB249F" w:rsidRPr="00CB249F" w:rsidRDefault="00CB249F" w:rsidP="00CB249F">
      <w:pPr>
        <w:spacing w:before="0" w:after="0" w:line="0" w:lineRule="atLeast"/>
        <w:rPr>
          <w:lang w:val="en-GB"/>
        </w:rPr>
      </w:pPr>
      <w:r w:rsidRPr="00CB249F">
        <w:rPr>
          <w:lang w:val="en-GB"/>
        </w:rPr>
        <w:t>echo.</w:t>
      </w:r>
    </w:p>
    <w:p w14:paraId="51A49E6F" w14:textId="77777777" w:rsidR="00CB249F" w:rsidRPr="00CB249F" w:rsidRDefault="00CB249F" w:rsidP="00CB249F">
      <w:pPr>
        <w:spacing w:before="0" w:after="0" w:line="0" w:lineRule="atLeast"/>
        <w:rPr>
          <w:lang w:val="en-GB"/>
        </w:rPr>
      </w:pPr>
      <w:r w:rsidRPr="00CB249F">
        <w:rPr>
          <w:lang w:val="en-GB"/>
        </w:rPr>
        <w:t>set temp=0</w:t>
      </w:r>
    </w:p>
    <w:p w14:paraId="335EE6BC"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Q5] What nationality was Frederic Chopin?</w:t>
      </w:r>
    </w:p>
    <w:p w14:paraId="5AC68F0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French</w:t>
      </w:r>
    </w:p>
    <w:p w14:paraId="0E6A5D2F"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Italian</w:t>
      </w:r>
    </w:p>
    <w:p w14:paraId="218592CB"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Belgian</w:t>
      </w:r>
    </w:p>
    <w:p w14:paraId="1C5D2A80"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Polish</w:t>
      </w:r>
    </w:p>
    <w:p w14:paraId="3D341F2E" w14:textId="77777777" w:rsidR="00CB249F" w:rsidRPr="00CB249F" w:rsidRDefault="00CB249F" w:rsidP="00CB249F">
      <w:pPr>
        <w:spacing w:before="0" w:after="0" w:line="0" w:lineRule="atLeast"/>
        <w:rPr>
          <w:lang w:val="en-GB"/>
        </w:rPr>
      </w:pPr>
      <w:r w:rsidRPr="00CB249F">
        <w:rPr>
          <w:lang w:val="en-GB"/>
        </w:rPr>
        <w:t>echo.</w:t>
      </w:r>
    </w:p>
    <w:p w14:paraId="139D07C6"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0A3FE52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w:t>
      </w:r>
    </w:p>
    <w:p w14:paraId="50473281" w14:textId="77777777" w:rsidR="00CB249F" w:rsidRPr="00CB249F" w:rsidRDefault="00CB249F" w:rsidP="00CB249F">
      <w:pPr>
        <w:spacing w:before="0" w:after="0" w:line="0" w:lineRule="atLeast"/>
        <w:rPr>
          <w:lang w:val="en-GB"/>
        </w:rPr>
      </w:pPr>
      <w:r w:rsidRPr="00CB249F">
        <w:rPr>
          <w:lang w:val="en-GB"/>
        </w:rPr>
        <w:tab/>
        <w:t>set /a score=%score%+1</w:t>
      </w:r>
    </w:p>
    <w:p w14:paraId="56696C2F" w14:textId="77777777" w:rsidR="00CB249F" w:rsidRPr="00CB249F" w:rsidRDefault="00CB249F" w:rsidP="00CB249F">
      <w:pPr>
        <w:spacing w:before="0" w:after="0" w:line="0" w:lineRule="atLeast"/>
        <w:rPr>
          <w:lang w:val="en-GB"/>
        </w:rPr>
      </w:pPr>
      <w:r w:rsidRPr="00CB249F">
        <w:rPr>
          <w:lang w:val="en-GB"/>
        </w:rPr>
        <w:tab/>
        <w:t>set temp=1</w:t>
      </w:r>
    </w:p>
    <w:p w14:paraId="25682171" w14:textId="77777777" w:rsidR="00CB249F" w:rsidRPr="00CB249F" w:rsidRDefault="00CB249F" w:rsidP="00CB249F">
      <w:pPr>
        <w:spacing w:before="0" w:after="0" w:line="0" w:lineRule="atLeast"/>
        <w:rPr>
          <w:lang w:val="en-GB"/>
        </w:rPr>
      </w:pPr>
      <w:r w:rsidRPr="00CB249F">
        <w:rPr>
          <w:lang w:val="en-GB"/>
        </w:rPr>
        <w:t>)</w:t>
      </w:r>
    </w:p>
    <w:p w14:paraId="26D7A1C7"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39660BD6"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1AE0E198"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403B3752"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3AC619FC" w14:textId="77777777" w:rsidR="00CB249F" w:rsidRPr="00CB249F" w:rsidRDefault="00CB249F" w:rsidP="00CB249F">
      <w:pPr>
        <w:spacing w:before="0" w:after="0" w:line="0" w:lineRule="atLeast"/>
        <w:rPr>
          <w:lang w:val="en-GB"/>
        </w:rPr>
      </w:pPr>
      <w:r w:rsidRPr="00CB249F">
        <w:rPr>
          <w:lang w:val="en-GB"/>
        </w:rPr>
        <w:lastRenderedPageBreak/>
        <w:t xml:space="preserve">if %temp%==1 </w:t>
      </w:r>
      <w:proofErr w:type="spellStart"/>
      <w:r w:rsidRPr="00CB249F">
        <w:rPr>
          <w:lang w:val="en-GB"/>
        </w:rPr>
        <w:t>goto</w:t>
      </w:r>
      <w:proofErr w:type="spellEnd"/>
      <w:r w:rsidRPr="00CB249F">
        <w:rPr>
          <w:lang w:val="en-GB"/>
        </w:rPr>
        <w:t xml:space="preserve"> t6</w:t>
      </w:r>
    </w:p>
    <w:p w14:paraId="5CDFA02D" w14:textId="77777777" w:rsidR="00CB249F" w:rsidRPr="00CB249F" w:rsidRDefault="00CB249F" w:rsidP="00CB249F">
      <w:pPr>
        <w:spacing w:before="0" w:after="0" w:line="0" w:lineRule="atLeast"/>
        <w:rPr>
          <w:lang w:val="en-GB"/>
        </w:rPr>
      </w:pPr>
      <w:r w:rsidRPr="00CB249F">
        <w:rPr>
          <w:lang w:val="en-GB"/>
        </w:rPr>
        <w:t>echo.</w:t>
      </w:r>
    </w:p>
    <w:p w14:paraId="0A10D111" w14:textId="77777777" w:rsidR="00CB249F" w:rsidRPr="00CB249F" w:rsidRDefault="00CB249F" w:rsidP="00CB249F">
      <w:pPr>
        <w:spacing w:before="0" w:after="0" w:line="0" w:lineRule="atLeast"/>
        <w:rPr>
          <w:lang w:val="en-GB"/>
        </w:rPr>
      </w:pPr>
      <w:r w:rsidRPr="00CB249F">
        <w:rPr>
          <w:lang w:val="en-GB"/>
        </w:rPr>
        <w:t>echo Oops! Invalid input</w:t>
      </w:r>
    </w:p>
    <w:p w14:paraId="4231302C" w14:textId="77777777" w:rsidR="00CB249F" w:rsidRPr="00CB249F" w:rsidRDefault="00CB249F" w:rsidP="00CB249F">
      <w:pPr>
        <w:spacing w:before="0" w:after="0" w:line="0" w:lineRule="atLeast"/>
        <w:rPr>
          <w:lang w:val="en-GB"/>
        </w:rPr>
      </w:pPr>
      <w:r w:rsidRPr="00CB249F">
        <w:rPr>
          <w:lang w:val="en-GB"/>
        </w:rPr>
        <w:t>pause</w:t>
      </w:r>
    </w:p>
    <w:p w14:paraId="7411EE42"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t5</w:t>
      </w:r>
    </w:p>
    <w:p w14:paraId="6EEE57DB" w14:textId="77777777" w:rsidR="00CB249F" w:rsidRPr="00CB249F" w:rsidRDefault="00CB249F" w:rsidP="00CB249F">
      <w:pPr>
        <w:spacing w:before="0" w:after="0" w:line="0" w:lineRule="atLeast"/>
        <w:rPr>
          <w:lang w:val="en-GB"/>
        </w:rPr>
      </w:pPr>
    </w:p>
    <w:p w14:paraId="48AD4C64" w14:textId="77777777" w:rsidR="00CB249F" w:rsidRPr="00CB249F" w:rsidRDefault="00CB249F" w:rsidP="00CB249F">
      <w:pPr>
        <w:spacing w:before="0" w:after="0" w:line="0" w:lineRule="atLeast"/>
        <w:rPr>
          <w:lang w:val="en-GB"/>
        </w:rPr>
      </w:pPr>
      <w:r w:rsidRPr="00CB249F">
        <w:rPr>
          <w:lang w:val="en-GB"/>
        </w:rPr>
        <w:t>:t6</w:t>
      </w:r>
    </w:p>
    <w:p w14:paraId="3B587E75" w14:textId="77777777" w:rsidR="00CB249F" w:rsidRPr="00CB249F" w:rsidRDefault="00CB249F" w:rsidP="00CB249F">
      <w:pPr>
        <w:spacing w:before="0" w:after="0" w:line="0" w:lineRule="atLeast"/>
        <w:rPr>
          <w:lang w:val="en-GB"/>
        </w:rPr>
      </w:pPr>
      <w:r w:rsidRPr="00CB249F">
        <w:rPr>
          <w:lang w:val="en-GB"/>
        </w:rPr>
        <w:t>echo.</w:t>
      </w:r>
    </w:p>
    <w:p w14:paraId="4CF81815" w14:textId="77777777" w:rsidR="00CB249F" w:rsidRPr="00CB249F" w:rsidRDefault="00CB249F" w:rsidP="00CB249F">
      <w:pPr>
        <w:spacing w:before="0" w:after="0" w:line="0" w:lineRule="atLeast"/>
        <w:rPr>
          <w:lang w:val="en-GB"/>
        </w:rPr>
      </w:pPr>
      <w:r w:rsidRPr="00CB249F">
        <w:rPr>
          <w:lang w:val="en-GB"/>
        </w:rPr>
        <w:t>set temp=0</w:t>
      </w:r>
    </w:p>
    <w:p w14:paraId="64C0C5B4"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Q6] Who lived at 221B, Baker Street, London?</w:t>
      </w:r>
    </w:p>
    <w:p w14:paraId="526D6FB1"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Winston Churchill</w:t>
      </w:r>
    </w:p>
    <w:p w14:paraId="4B62C951"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Stephen Hawking</w:t>
      </w:r>
    </w:p>
    <w:p w14:paraId="27D21779"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Sherlock Holmes</w:t>
      </w:r>
    </w:p>
    <w:p w14:paraId="41DB37C7"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John Lennon</w:t>
      </w:r>
    </w:p>
    <w:p w14:paraId="11F79753" w14:textId="77777777" w:rsidR="00CB249F" w:rsidRPr="00CB249F" w:rsidRDefault="00CB249F" w:rsidP="00CB249F">
      <w:pPr>
        <w:spacing w:before="0" w:after="0" w:line="0" w:lineRule="atLeast"/>
        <w:rPr>
          <w:lang w:val="en-GB"/>
        </w:rPr>
      </w:pPr>
      <w:r w:rsidRPr="00CB249F">
        <w:rPr>
          <w:lang w:val="en-GB"/>
        </w:rPr>
        <w:t>echo.</w:t>
      </w:r>
    </w:p>
    <w:p w14:paraId="6275104F"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3FFF99A4"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w:t>
      </w:r>
    </w:p>
    <w:p w14:paraId="4BB5F47B" w14:textId="77777777" w:rsidR="00CB249F" w:rsidRPr="00CB249F" w:rsidRDefault="00CB249F" w:rsidP="00CB249F">
      <w:pPr>
        <w:spacing w:before="0" w:after="0" w:line="0" w:lineRule="atLeast"/>
        <w:rPr>
          <w:lang w:val="en-GB"/>
        </w:rPr>
      </w:pPr>
      <w:r w:rsidRPr="00CB249F">
        <w:rPr>
          <w:lang w:val="en-GB"/>
        </w:rPr>
        <w:tab/>
        <w:t>set /a score=%score%+1</w:t>
      </w:r>
    </w:p>
    <w:p w14:paraId="1E70EC9A" w14:textId="77777777" w:rsidR="00CB249F" w:rsidRPr="00CB249F" w:rsidRDefault="00CB249F" w:rsidP="00CB249F">
      <w:pPr>
        <w:spacing w:before="0" w:after="0" w:line="0" w:lineRule="atLeast"/>
        <w:rPr>
          <w:lang w:val="en-GB"/>
        </w:rPr>
      </w:pPr>
      <w:r w:rsidRPr="00CB249F">
        <w:rPr>
          <w:lang w:val="en-GB"/>
        </w:rPr>
        <w:tab/>
        <w:t>set temp=1</w:t>
      </w:r>
    </w:p>
    <w:p w14:paraId="6D318238" w14:textId="77777777" w:rsidR="00CB249F" w:rsidRPr="00CB249F" w:rsidRDefault="00CB249F" w:rsidP="00CB249F">
      <w:pPr>
        <w:spacing w:before="0" w:after="0" w:line="0" w:lineRule="atLeast"/>
        <w:rPr>
          <w:lang w:val="en-GB"/>
        </w:rPr>
      </w:pPr>
      <w:r w:rsidRPr="00CB249F">
        <w:rPr>
          <w:lang w:val="en-GB"/>
        </w:rPr>
        <w:t>)</w:t>
      </w:r>
    </w:p>
    <w:p w14:paraId="1F5D99F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64E8DA91"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5415E935"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set temp=1</w:t>
      </w:r>
    </w:p>
    <w:p w14:paraId="67A06BBF"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105261E5"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t7</w:t>
      </w:r>
    </w:p>
    <w:p w14:paraId="43824A0F" w14:textId="77777777" w:rsidR="00CB249F" w:rsidRPr="00CB249F" w:rsidRDefault="00CB249F" w:rsidP="00CB249F">
      <w:pPr>
        <w:spacing w:before="0" w:after="0" w:line="0" w:lineRule="atLeast"/>
        <w:rPr>
          <w:lang w:val="en-GB"/>
        </w:rPr>
      </w:pPr>
      <w:r w:rsidRPr="00CB249F">
        <w:rPr>
          <w:lang w:val="en-GB"/>
        </w:rPr>
        <w:t>echo.</w:t>
      </w:r>
    </w:p>
    <w:p w14:paraId="7860004E" w14:textId="77777777" w:rsidR="00CB249F" w:rsidRPr="00CB249F" w:rsidRDefault="00CB249F" w:rsidP="00CB249F">
      <w:pPr>
        <w:spacing w:before="0" w:after="0" w:line="0" w:lineRule="atLeast"/>
        <w:rPr>
          <w:lang w:val="en-GB"/>
        </w:rPr>
      </w:pPr>
      <w:r w:rsidRPr="00CB249F">
        <w:rPr>
          <w:lang w:val="en-GB"/>
        </w:rPr>
        <w:t>echo Oops! Invalid input</w:t>
      </w:r>
    </w:p>
    <w:p w14:paraId="15F8AEE5" w14:textId="77777777" w:rsidR="00CB249F" w:rsidRPr="00CB249F" w:rsidRDefault="00CB249F" w:rsidP="00CB249F">
      <w:pPr>
        <w:spacing w:before="0" w:after="0" w:line="0" w:lineRule="atLeast"/>
        <w:rPr>
          <w:lang w:val="en-GB"/>
        </w:rPr>
      </w:pPr>
      <w:r w:rsidRPr="00CB249F">
        <w:rPr>
          <w:lang w:val="en-GB"/>
        </w:rPr>
        <w:t>pause</w:t>
      </w:r>
    </w:p>
    <w:p w14:paraId="005A32BB"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t6</w:t>
      </w:r>
    </w:p>
    <w:p w14:paraId="1F58D181" w14:textId="77777777" w:rsidR="00CB249F" w:rsidRPr="00CB249F" w:rsidRDefault="00CB249F" w:rsidP="00CB249F">
      <w:pPr>
        <w:spacing w:before="0" w:after="0" w:line="0" w:lineRule="atLeast"/>
        <w:rPr>
          <w:lang w:val="en-GB"/>
        </w:rPr>
      </w:pPr>
    </w:p>
    <w:p w14:paraId="2D6A03BA" w14:textId="77777777" w:rsidR="00CB249F" w:rsidRPr="00CB249F" w:rsidRDefault="00CB249F" w:rsidP="00CB249F">
      <w:pPr>
        <w:spacing w:before="0" w:after="0" w:line="0" w:lineRule="atLeast"/>
        <w:rPr>
          <w:lang w:val="en-GB"/>
        </w:rPr>
      </w:pPr>
      <w:r w:rsidRPr="00CB249F">
        <w:rPr>
          <w:lang w:val="en-GB"/>
        </w:rPr>
        <w:t>:t7</w:t>
      </w:r>
    </w:p>
    <w:p w14:paraId="571DD1D5" w14:textId="77777777" w:rsidR="00CB249F" w:rsidRPr="00CB249F" w:rsidRDefault="00CB249F" w:rsidP="00CB249F">
      <w:pPr>
        <w:spacing w:before="0" w:after="0" w:line="0" w:lineRule="atLeast"/>
        <w:rPr>
          <w:lang w:val="en-GB"/>
        </w:rPr>
      </w:pPr>
      <w:r w:rsidRPr="00CB249F">
        <w:rPr>
          <w:lang w:val="en-GB"/>
        </w:rPr>
        <w:t>echo.</w:t>
      </w:r>
    </w:p>
    <w:p w14:paraId="2E07BB5C" w14:textId="77777777" w:rsidR="00CB249F" w:rsidRPr="00CB249F" w:rsidRDefault="00CB249F" w:rsidP="00CB249F">
      <w:pPr>
        <w:spacing w:before="0" w:after="0" w:line="0" w:lineRule="atLeast"/>
        <w:rPr>
          <w:lang w:val="en-GB"/>
        </w:rPr>
      </w:pPr>
      <w:r w:rsidRPr="00CB249F">
        <w:rPr>
          <w:lang w:val="en-GB"/>
        </w:rPr>
        <w:t>set temp=0</w:t>
      </w:r>
    </w:p>
    <w:p w14:paraId="79AB903C"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Q7] How many states are there in the Unites States of America?</w:t>
      </w:r>
    </w:p>
    <w:p w14:paraId="45C94981"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50</w:t>
      </w:r>
    </w:p>
    <w:p w14:paraId="5615AF81"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51</w:t>
      </w:r>
    </w:p>
    <w:p w14:paraId="18FAD94F"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49</w:t>
      </w:r>
    </w:p>
    <w:p w14:paraId="6A6F5F53"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48</w:t>
      </w:r>
    </w:p>
    <w:p w14:paraId="4DA8D2C3" w14:textId="77777777" w:rsidR="00CB249F" w:rsidRPr="00CB249F" w:rsidRDefault="00CB249F" w:rsidP="00CB249F">
      <w:pPr>
        <w:spacing w:before="0" w:after="0" w:line="0" w:lineRule="atLeast"/>
        <w:rPr>
          <w:lang w:val="en-GB"/>
        </w:rPr>
      </w:pPr>
      <w:r w:rsidRPr="00CB249F">
        <w:rPr>
          <w:lang w:val="en-GB"/>
        </w:rPr>
        <w:t>echo.</w:t>
      </w:r>
    </w:p>
    <w:p w14:paraId="60AA53FC"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0164DFE4"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w:t>
      </w:r>
    </w:p>
    <w:p w14:paraId="15EDCC2D" w14:textId="77777777" w:rsidR="00CB249F" w:rsidRPr="00CB249F" w:rsidRDefault="00CB249F" w:rsidP="00CB249F">
      <w:pPr>
        <w:spacing w:before="0" w:after="0" w:line="0" w:lineRule="atLeast"/>
        <w:rPr>
          <w:lang w:val="en-GB"/>
        </w:rPr>
      </w:pPr>
      <w:r w:rsidRPr="00CB249F">
        <w:rPr>
          <w:lang w:val="en-GB"/>
        </w:rPr>
        <w:tab/>
        <w:t>set /a score=%score%+1</w:t>
      </w:r>
    </w:p>
    <w:p w14:paraId="5EBEA37A" w14:textId="77777777" w:rsidR="00CB249F" w:rsidRPr="00CB249F" w:rsidRDefault="00CB249F" w:rsidP="00CB249F">
      <w:pPr>
        <w:spacing w:before="0" w:after="0" w:line="0" w:lineRule="atLeast"/>
        <w:rPr>
          <w:lang w:val="en-GB"/>
        </w:rPr>
      </w:pPr>
      <w:r w:rsidRPr="00CB249F">
        <w:rPr>
          <w:lang w:val="en-GB"/>
        </w:rPr>
        <w:tab/>
        <w:t>set temp=1</w:t>
      </w:r>
    </w:p>
    <w:p w14:paraId="52926F73" w14:textId="77777777" w:rsidR="00CB249F" w:rsidRPr="00CB249F" w:rsidRDefault="00CB249F" w:rsidP="00CB249F">
      <w:pPr>
        <w:spacing w:before="0" w:after="0" w:line="0" w:lineRule="atLeast"/>
        <w:rPr>
          <w:lang w:val="en-GB"/>
        </w:rPr>
      </w:pPr>
      <w:r w:rsidRPr="00CB249F">
        <w:rPr>
          <w:lang w:val="en-GB"/>
        </w:rPr>
        <w:t>)</w:t>
      </w:r>
    </w:p>
    <w:p w14:paraId="56CA7521"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2FFC5179"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7DCE6AA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set temp=1</w:t>
      </w:r>
    </w:p>
    <w:p w14:paraId="72DF088C" w14:textId="77777777" w:rsidR="00CB249F" w:rsidRPr="00CB249F" w:rsidRDefault="00CB249F" w:rsidP="00CB249F">
      <w:pPr>
        <w:spacing w:before="0" w:after="0" w:line="0" w:lineRule="atLeast"/>
        <w:rPr>
          <w:lang w:val="en-GB"/>
        </w:rPr>
      </w:pPr>
      <w:r w:rsidRPr="00CB249F">
        <w:rPr>
          <w:lang w:val="en-GB"/>
        </w:rPr>
        <w:lastRenderedPageBreak/>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7157C862"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t8</w:t>
      </w:r>
    </w:p>
    <w:p w14:paraId="4FAF5C99" w14:textId="77777777" w:rsidR="00CB249F" w:rsidRPr="00CB249F" w:rsidRDefault="00CB249F" w:rsidP="00CB249F">
      <w:pPr>
        <w:spacing w:before="0" w:after="0" w:line="0" w:lineRule="atLeast"/>
        <w:rPr>
          <w:lang w:val="en-GB"/>
        </w:rPr>
      </w:pPr>
      <w:r w:rsidRPr="00CB249F">
        <w:rPr>
          <w:lang w:val="en-GB"/>
        </w:rPr>
        <w:t>echo.</w:t>
      </w:r>
    </w:p>
    <w:p w14:paraId="1580434F" w14:textId="77777777" w:rsidR="00CB249F" w:rsidRPr="00CB249F" w:rsidRDefault="00CB249F" w:rsidP="00CB249F">
      <w:pPr>
        <w:spacing w:before="0" w:after="0" w:line="0" w:lineRule="atLeast"/>
        <w:rPr>
          <w:lang w:val="en-GB"/>
        </w:rPr>
      </w:pPr>
      <w:r w:rsidRPr="00CB249F">
        <w:rPr>
          <w:lang w:val="en-GB"/>
        </w:rPr>
        <w:t>echo Oops! Invalid input</w:t>
      </w:r>
    </w:p>
    <w:p w14:paraId="74A2EC7C" w14:textId="77777777" w:rsidR="00CB249F" w:rsidRPr="00CB249F" w:rsidRDefault="00CB249F" w:rsidP="00CB249F">
      <w:pPr>
        <w:spacing w:before="0" w:after="0" w:line="0" w:lineRule="atLeast"/>
        <w:rPr>
          <w:lang w:val="en-GB"/>
        </w:rPr>
      </w:pPr>
      <w:r w:rsidRPr="00CB249F">
        <w:rPr>
          <w:lang w:val="en-GB"/>
        </w:rPr>
        <w:t>pause</w:t>
      </w:r>
    </w:p>
    <w:p w14:paraId="2957597E"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t7</w:t>
      </w:r>
    </w:p>
    <w:p w14:paraId="171107C6" w14:textId="77777777" w:rsidR="00CB249F" w:rsidRPr="00CB249F" w:rsidRDefault="00CB249F" w:rsidP="00CB249F">
      <w:pPr>
        <w:spacing w:before="0" w:after="0" w:line="0" w:lineRule="atLeast"/>
        <w:rPr>
          <w:lang w:val="en-GB"/>
        </w:rPr>
      </w:pPr>
    </w:p>
    <w:p w14:paraId="0363F7F9" w14:textId="77777777" w:rsidR="00CB249F" w:rsidRPr="00CB249F" w:rsidRDefault="00CB249F" w:rsidP="00CB249F">
      <w:pPr>
        <w:spacing w:before="0" w:after="0" w:line="0" w:lineRule="atLeast"/>
        <w:rPr>
          <w:lang w:val="en-GB"/>
        </w:rPr>
      </w:pPr>
      <w:r w:rsidRPr="00CB249F">
        <w:rPr>
          <w:lang w:val="en-GB"/>
        </w:rPr>
        <w:t>:t8</w:t>
      </w:r>
    </w:p>
    <w:p w14:paraId="2D2CB20C" w14:textId="77777777" w:rsidR="00CB249F" w:rsidRPr="00CB249F" w:rsidRDefault="00CB249F" w:rsidP="00CB249F">
      <w:pPr>
        <w:spacing w:before="0" w:after="0" w:line="0" w:lineRule="atLeast"/>
        <w:rPr>
          <w:lang w:val="en-GB"/>
        </w:rPr>
      </w:pPr>
      <w:r w:rsidRPr="00CB249F">
        <w:rPr>
          <w:lang w:val="en-GB"/>
        </w:rPr>
        <w:t>echo.</w:t>
      </w:r>
    </w:p>
    <w:p w14:paraId="26B73EBE" w14:textId="77777777" w:rsidR="00CB249F" w:rsidRPr="00CB249F" w:rsidRDefault="00CB249F" w:rsidP="00CB249F">
      <w:pPr>
        <w:spacing w:before="0" w:after="0" w:line="0" w:lineRule="atLeast"/>
        <w:rPr>
          <w:lang w:val="en-GB"/>
        </w:rPr>
      </w:pPr>
      <w:r w:rsidRPr="00CB249F">
        <w:rPr>
          <w:lang w:val="en-GB"/>
        </w:rPr>
        <w:t>set temp=0</w:t>
      </w:r>
    </w:p>
    <w:p w14:paraId="5EEEC455"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Q8] How many dots are there on two dice?</w:t>
      </w:r>
    </w:p>
    <w:p w14:paraId="08EECB65"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42</w:t>
      </w:r>
    </w:p>
    <w:p w14:paraId="4BFDA55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56</w:t>
      </w:r>
    </w:p>
    <w:p w14:paraId="5CBD485B"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36</w:t>
      </w:r>
    </w:p>
    <w:p w14:paraId="648DC304"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52</w:t>
      </w:r>
    </w:p>
    <w:p w14:paraId="2D7F693D" w14:textId="77777777" w:rsidR="00CB249F" w:rsidRPr="00CB249F" w:rsidRDefault="00CB249F" w:rsidP="00CB249F">
      <w:pPr>
        <w:spacing w:before="0" w:after="0" w:line="0" w:lineRule="atLeast"/>
        <w:rPr>
          <w:lang w:val="en-GB"/>
        </w:rPr>
      </w:pPr>
      <w:r w:rsidRPr="00CB249F">
        <w:rPr>
          <w:lang w:val="en-GB"/>
        </w:rPr>
        <w:t>echo.</w:t>
      </w:r>
    </w:p>
    <w:p w14:paraId="0BF51B83"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552D159A"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w:t>
      </w:r>
    </w:p>
    <w:p w14:paraId="3DA2AACF" w14:textId="77777777" w:rsidR="00CB249F" w:rsidRPr="00CB249F" w:rsidRDefault="00CB249F" w:rsidP="00CB249F">
      <w:pPr>
        <w:spacing w:before="0" w:after="0" w:line="0" w:lineRule="atLeast"/>
        <w:rPr>
          <w:lang w:val="en-GB"/>
        </w:rPr>
      </w:pPr>
      <w:r w:rsidRPr="00CB249F">
        <w:rPr>
          <w:lang w:val="en-GB"/>
        </w:rPr>
        <w:tab/>
        <w:t>set /a score=%score%+1</w:t>
      </w:r>
    </w:p>
    <w:p w14:paraId="247F9653" w14:textId="77777777" w:rsidR="00CB249F" w:rsidRPr="00CB249F" w:rsidRDefault="00CB249F" w:rsidP="00CB249F">
      <w:pPr>
        <w:spacing w:before="0" w:after="0" w:line="0" w:lineRule="atLeast"/>
        <w:rPr>
          <w:lang w:val="en-GB"/>
        </w:rPr>
      </w:pPr>
      <w:r w:rsidRPr="00CB249F">
        <w:rPr>
          <w:lang w:val="en-GB"/>
        </w:rPr>
        <w:tab/>
        <w:t>set temp=1</w:t>
      </w:r>
    </w:p>
    <w:p w14:paraId="4DB6C0CC" w14:textId="77777777" w:rsidR="00CB249F" w:rsidRPr="00CB249F" w:rsidRDefault="00CB249F" w:rsidP="00CB249F">
      <w:pPr>
        <w:spacing w:before="0" w:after="0" w:line="0" w:lineRule="atLeast"/>
        <w:rPr>
          <w:lang w:val="en-GB"/>
        </w:rPr>
      </w:pPr>
      <w:r w:rsidRPr="00CB249F">
        <w:rPr>
          <w:lang w:val="en-GB"/>
        </w:rPr>
        <w:t>)</w:t>
      </w:r>
    </w:p>
    <w:p w14:paraId="770F395C"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1E1863CD"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28B9802C"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set temp=1</w:t>
      </w:r>
    </w:p>
    <w:p w14:paraId="6F76E382"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3F02F607"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t9</w:t>
      </w:r>
    </w:p>
    <w:p w14:paraId="6FA5317F" w14:textId="77777777" w:rsidR="00CB249F" w:rsidRPr="00CB249F" w:rsidRDefault="00CB249F" w:rsidP="00CB249F">
      <w:pPr>
        <w:spacing w:before="0" w:after="0" w:line="0" w:lineRule="atLeast"/>
        <w:rPr>
          <w:lang w:val="en-GB"/>
        </w:rPr>
      </w:pPr>
      <w:r w:rsidRPr="00CB249F">
        <w:rPr>
          <w:lang w:val="en-GB"/>
        </w:rPr>
        <w:t>echo.</w:t>
      </w:r>
    </w:p>
    <w:p w14:paraId="2F68D5DD" w14:textId="77777777" w:rsidR="00CB249F" w:rsidRPr="00CB249F" w:rsidRDefault="00CB249F" w:rsidP="00CB249F">
      <w:pPr>
        <w:spacing w:before="0" w:after="0" w:line="0" w:lineRule="atLeast"/>
        <w:rPr>
          <w:lang w:val="en-GB"/>
        </w:rPr>
      </w:pPr>
      <w:r w:rsidRPr="00CB249F">
        <w:rPr>
          <w:lang w:val="en-GB"/>
        </w:rPr>
        <w:t>echo Oops! Invalid input</w:t>
      </w:r>
    </w:p>
    <w:p w14:paraId="63E15B85" w14:textId="77777777" w:rsidR="00CB249F" w:rsidRPr="00CB249F" w:rsidRDefault="00CB249F" w:rsidP="00CB249F">
      <w:pPr>
        <w:spacing w:before="0" w:after="0" w:line="0" w:lineRule="atLeast"/>
        <w:rPr>
          <w:lang w:val="en-GB"/>
        </w:rPr>
      </w:pPr>
      <w:r w:rsidRPr="00CB249F">
        <w:rPr>
          <w:lang w:val="en-GB"/>
        </w:rPr>
        <w:t>pause</w:t>
      </w:r>
    </w:p>
    <w:p w14:paraId="5780EE28"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t8</w:t>
      </w:r>
    </w:p>
    <w:p w14:paraId="083D6381" w14:textId="77777777" w:rsidR="00CB249F" w:rsidRPr="00CB249F" w:rsidRDefault="00CB249F" w:rsidP="00CB249F">
      <w:pPr>
        <w:spacing w:before="0" w:after="0" w:line="0" w:lineRule="atLeast"/>
        <w:rPr>
          <w:lang w:val="en-GB"/>
        </w:rPr>
      </w:pPr>
    </w:p>
    <w:p w14:paraId="361EFFB7" w14:textId="77777777" w:rsidR="00CB249F" w:rsidRPr="00CB249F" w:rsidRDefault="00CB249F" w:rsidP="00CB249F">
      <w:pPr>
        <w:spacing w:before="0" w:after="0" w:line="0" w:lineRule="atLeast"/>
        <w:rPr>
          <w:lang w:val="en-GB"/>
        </w:rPr>
      </w:pPr>
      <w:r w:rsidRPr="00CB249F">
        <w:rPr>
          <w:lang w:val="en-GB"/>
        </w:rPr>
        <w:t>:t9</w:t>
      </w:r>
    </w:p>
    <w:p w14:paraId="5E44DDA1" w14:textId="77777777" w:rsidR="00CB249F" w:rsidRPr="00CB249F" w:rsidRDefault="00CB249F" w:rsidP="00CB249F">
      <w:pPr>
        <w:spacing w:before="0" w:after="0" w:line="0" w:lineRule="atLeast"/>
        <w:rPr>
          <w:lang w:val="en-GB"/>
        </w:rPr>
      </w:pPr>
      <w:r w:rsidRPr="00CB249F">
        <w:rPr>
          <w:lang w:val="en-GB"/>
        </w:rPr>
        <w:t>echo.</w:t>
      </w:r>
    </w:p>
    <w:p w14:paraId="12F754A4" w14:textId="77777777" w:rsidR="00CB249F" w:rsidRPr="00CB249F" w:rsidRDefault="00CB249F" w:rsidP="00CB249F">
      <w:pPr>
        <w:spacing w:before="0" w:after="0" w:line="0" w:lineRule="atLeast"/>
        <w:rPr>
          <w:lang w:val="en-GB"/>
        </w:rPr>
      </w:pPr>
      <w:r w:rsidRPr="00CB249F">
        <w:rPr>
          <w:lang w:val="en-GB"/>
        </w:rPr>
        <w:t>set temp=0</w:t>
      </w:r>
    </w:p>
    <w:p w14:paraId="3576C150"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Q9] What language has the most words?</w:t>
      </w:r>
    </w:p>
    <w:p w14:paraId="27E2FA92"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Arabic</w:t>
      </w:r>
    </w:p>
    <w:p w14:paraId="49B38B14"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English</w:t>
      </w:r>
    </w:p>
    <w:p w14:paraId="07EB6885"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Italian</w:t>
      </w:r>
    </w:p>
    <w:p w14:paraId="6D155928"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Chinese</w:t>
      </w:r>
    </w:p>
    <w:p w14:paraId="670A3F20" w14:textId="77777777" w:rsidR="00CB249F" w:rsidRPr="00CB249F" w:rsidRDefault="00CB249F" w:rsidP="00CB249F">
      <w:pPr>
        <w:spacing w:before="0" w:after="0" w:line="0" w:lineRule="atLeast"/>
        <w:rPr>
          <w:lang w:val="en-GB"/>
        </w:rPr>
      </w:pPr>
      <w:r w:rsidRPr="00CB249F">
        <w:rPr>
          <w:lang w:val="en-GB"/>
        </w:rPr>
        <w:t>echo.</w:t>
      </w:r>
    </w:p>
    <w:p w14:paraId="0F24A889"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0C62578E"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w:t>
      </w:r>
    </w:p>
    <w:p w14:paraId="33C59683" w14:textId="77777777" w:rsidR="00CB249F" w:rsidRPr="00CB249F" w:rsidRDefault="00CB249F" w:rsidP="00CB249F">
      <w:pPr>
        <w:spacing w:before="0" w:after="0" w:line="0" w:lineRule="atLeast"/>
        <w:rPr>
          <w:lang w:val="en-GB"/>
        </w:rPr>
      </w:pPr>
      <w:r w:rsidRPr="00CB249F">
        <w:rPr>
          <w:lang w:val="en-GB"/>
        </w:rPr>
        <w:tab/>
        <w:t>set /a score=%score%+1</w:t>
      </w:r>
    </w:p>
    <w:p w14:paraId="3E2BF4B5" w14:textId="77777777" w:rsidR="00CB249F" w:rsidRPr="00CB249F" w:rsidRDefault="00CB249F" w:rsidP="00CB249F">
      <w:pPr>
        <w:spacing w:before="0" w:after="0" w:line="0" w:lineRule="atLeast"/>
        <w:rPr>
          <w:lang w:val="en-GB"/>
        </w:rPr>
      </w:pPr>
      <w:r w:rsidRPr="00CB249F">
        <w:rPr>
          <w:lang w:val="en-GB"/>
        </w:rPr>
        <w:tab/>
        <w:t>set temp=1</w:t>
      </w:r>
    </w:p>
    <w:p w14:paraId="3757AAC8" w14:textId="77777777" w:rsidR="00CB249F" w:rsidRPr="00CB249F" w:rsidRDefault="00CB249F" w:rsidP="00CB249F">
      <w:pPr>
        <w:spacing w:before="0" w:after="0" w:line="0" w:lineRule="atLeast"/>
        <w:rPr>
          <w:lang w:val="en-GB"/>
        </w:rPr>
      </w:pPr>
      <w:r w:rsidRPr="00CB249F">
        <w:rPr>
          <w:lang w:val="en-GB"/>
        </w:rPr>
        <w:t>)</w:t>
      </w:r>
    </w:p>
    <w:p w14:paraId="393F8B21"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55C94DF9"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26C13342" w14:textId="77777777" w:rsidR="00CB249F" w:rsidRPr="00CB249F" w:rsidRDefault="00CB249F" w:rsidP="00CB249F">
      <w:pPr>
        <w:spacing w:before="0" w:after="0" w:line="0" w:lineRule="atLeast"/>
        <w:rPr>
          <w:lang w:val="en-GB"/>
        </w:rPr>
      </w:pPr>
      <w:r w:rsidRPr="00CB249F">
        <w:rPr>
          <w:lang w:val="en-GB"/>
        </w:rPr>
        <w:lastRenderedPageBreak/>
        <w:t>if /I %</w:t>
      </w:r>
      <w:proofErr w:type="spellStart"/>
      <w:r w:rsidRPr="00CB249F">
        <w:rPr>
          <w:lang w:val="en-GB"/>
        </w:rPr>
        <w:t>ans</w:t>
      </w:r>
      <w:proofErr w:type="spellEnd"/>
      <w:r w:rsidRPr="00CB249F">
        <w:rPr>
          <w:lang w:val="en-GB"/>
        </w:rPr>
        <w:t>%==d set temp=1</w:t>
      </w:r>
    </w:p>
    <w:p w14:paraId="5CD830BC"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6CD27A41"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t10</w:t>
      </w:r>
    </w:p>
    <w:p w14:paraId="61A90746" w14:textId="77777777" w:rsidR="00CB249F" w:rsidRPr="00CB249F" w:rsidRDefault="00CB249F" w:rsidP="00CB249F">
      <w:pPr>
        <w:spacing w:before="0" w:after="0" w:line="0" w:lineRule="atLeast"/>
        <w:rPr>
          <w:lang w:val="en-GB"/>
        </w:rPr>
      </w:pPr>
      <w:r w:rsidRPr="00CB249F">
        <w:rPr>
          <w:lang w:val="en-GB"/>
        </w:rPr>
        <w:t>echo.</w:t>
      </w:r>
    </w:p>
    <w:p w14:paraId="2C88E56B" w14:textId="77777777" w:rsidR="00CB249F" w:rsidRPr="00CB249F" w:rsidRDefault="00CB249F" w:rsidP="00CB249F">
      <w:pPr>
        <w:spacing w:before="0" w:after="0" w:line="0" w:lineRule="atLeast"/>
        <w:rPr>
          <w:lang w:val="en-GB"/>
        </w:rPr>
      </w:pPr>
      <w:r w:rsidRPr="00CB249F">
        <w:rPr>
          <w:lang w:val="en-GB"/>
        </w:rPr>
        <w:t>echo Oops! Invalid input</w:t>
      </w:r>
    </w:p>
    <w:p w14:paraId="1AD5FD4F" w14:textId="77777777" w:rsidR="00CB249F" w:rsidRPr="00CB249F" w:rsidRDefault="00CB249F" w:rsidP="00CB249F">
      <w:pPr>
        <w:spacing w:before="0" w:after="0" w:line="0" w:lineRule="atLeast"/>
        <w:rPr>
          <w:lang w:val="en-GB"/>
        </w:rPr>
      </w:pPr>
      <w:r w:rsidRPr="00CB249F">
        <w:rPr>
          <w:lang w:val="en-GB"/>
        </w:rPr>
        <w:t>pause</w:t>
      </w:r>
    </w:p>
    <w:p w14:paraId="1E638576"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t9</w:t>
      </w:r>
    </w:p>
    <w:p w14:paraId="6B03B776" w14:textId="77777777" w:rsidR="00CB249F" w:rsidRPr="00CB249F" w:rsidRDefault="00CB249F" w:rsidP="00CB249F">
      <w:pPr>
        <w:spacing w:before="0" w:after="0" w:line="0" w:lineRule="atLeast"/>
        <w:rPr>
          <w:lang w:val="en-GB"/>
        </w:rPr>
      </w:pPr>
    </w:p>
    <w:p w14:paraId="08A22188" w14:textId="77777777" w:rsidR="00CB249F" w:rsidRPr="00CB249F" w:rsidRDefault="00CB249F" w:rsidP="00CB249F">
      <w:pPr>
        <w:spacing w:before="0" w:after="0" w:line="0" w:lineRule="atLeast"/>
        <w:rPr>
          <w:lang w:val="en-GB"/>
        </w:rPr>
      </w:pPr>
      <w:r w:rsidRPr="00CB249F">
        <w:rPr>
          <w:lang w:val="en-GB"/>
        </w:rPr>
        <w:t>:t10</w:t>
      </w:r>
    </w:p>
    <w:p w14:paraId="4EED1507" w14:textId="77777777" w:rsidR="00CB249F" w:rsidRPr="00CB249F" w:rsidRDefault="00CB249F" w:rsidP="00CB249F">
      <w:pPr>
        <w:spacing w:before="0" w:after="0" w:line="0" w:lineRule="atLeast"/>
        <w:rPr>
          <w:lang w:val="en-GB"/>
        </w:rPr>
      </w:pPr>
      <w:r w:rsidRPr="00CB249F">
        <w:rPr>
          <w:lang w:val="en-GB"/>
        </w:rPr>
        <w:t>echo.</w:t>
      </w:r>
    </w:p>
    <w:p w14:paraId="784C9757" w14:textId="77777777" w:rsidR="00CB249F" w:rsidRPr="00CB249F" w:rsidRDefault="00CB249F" w:rsidP="00CB249F">
      <w:pPr>
        <w:spacing w:before="0" w:after="0" w:line="0" w:lineRule="atLeast"/>
        <w:rPr>
          <w:lang w:val="en-GB"/>
        </w:rPr>
      </w:pPr>
      <w:r w:rsidRPr="00CB249F">
        <w:rPr>
          <w:lang w:val="en-GB"/>
        </w:rPr>
        <w:t>set temp=0</w:t>
      </w:r>
    </w:p>
    <w:p w14:paraId="2D56D0B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Q10] Who said, "I think, therefore I am"?</w:t>
      </w:r>
    </w:p>
    <w:p w14:paraId="76924D9A"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a) Jean Paul Sartre</w:t>
      </w:r>
    </w:p>
    <w:p w14:paraId="65B80B92"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b) Socrates</w:t>
      </w:r>
    </w:p>
    <w:p w14:paraId="60A0DF57"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c) Aristotle</w:t>
      </w:r>
    </w:p>
    <w:p w14:paraId="16A4FDC0"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d) Rene Descartes</w:t>
      </w:r>
    </w:p>
    <w:p w14:paraId="52A76CDD" w14:textId="77777777" w:rsidR="00CB249F" w:rsidRPr="00CB249F" w:rsidRDefault="00CB249F" w:rsidP="00CB249F">
      <w:pPr>
        <w:spacing w:before="0" w:after="0" w:line="0" w:lineRule="atLeast"/>
        <w:rPr>
          <w:lang w:val="en-GB"/>
        </w:rPr>
      </w:pPr>
      <w:r w:rsidRPr="00CB249F">
        <w:rPr>
          <w:lang w:val="en-GB"/>
        </w:rPr>
        <w:t>echo.</w:t>
      </w:r>
    </w:p>
    <w:p w14:paraId="7C084A60" w14:textId="77777777" w:rsidR="00CB249F" w:rsidRPr="00CB249F" w:rsidRDefault="00CB249F" w:rsidP="00CB249F">
      <w:pPr>
        <w:spacing w:before="0" w:after="0" w:line="0" w:lineRule="atLeast"/>
        <w:rPr>
          <w:lang w:val="en-GB"/>
        </w:rPr>
      </w:pPr>
      <w:r w:rsidRPr="00CB249F">
        <w:rPr>
          <w:lang w:val="en-GB"/>
        </w:rPr>
        <w:t xml:space="preserve">set /p </w:t>
      </w:r>
      <w:proofErr w:type="spellStart"/>
      <w:r w:rsidRPr="00CB249F">
        <w:rPr>
          <w:lang w:val="en-GB"/>
        </w:rPr>
        <w:t>ans</w:t>
      </w:r>
      <w:proofErr w:type="spellEnd"/>
      <w:r w:rsidRPr="00CB249F">
        <w:rPr>
          <w:lang w:val="en-GB"/>
        </w:rPr>
        <w:t>="&gt;&gt; "</w:t>
      </w:r>
    </w:p>
    <w:p w14:paraId="651A3AE3"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%==d (</w:t>
      </w:r>
    </w:p>
    <w:p w14:paraId="3A51F39A" w14:textId="77777777" w:rsidR="00CB249F" w:rsidRPr="00CB249F" w:rsidRDefault="00CB249F" w:rsidP="00CB249F">
      <w:pPr>
        <w:spacing w:before="0" w:after="0" w:line="0" w:lineRule="atLeast"/>
        <w:rPr>
          <w:lang w:val="en-GB"/>
        </w:rPr>
      </w:pPr>
      <w:r w:rsidRPr="00CB249F">
        <w:rPr>
          <w:lang w:val="en-GB"/>
        </w:rPr>
        <w:tab/>
        <w:t>set /a score=%score%+1</w:t>
      </w:r>
    </w:p>
    <w:p w14:paraId="74FB2C51" w14:textId="77777777" w:rsidR="00CB249F" w:rsidRPr="00CB249F" w:rsidRDefault="00CB249F" w:rsidP="00CB249F">
      <w:pPr>
        <w:spacing w:before="0" w:after="0" w:line="0" w:lineRule="atLeast"/>
        <w:rPr>
          <w:lang w:val="en-GB"/>
        </w:rPr>
      </w:pPr>
      <w:r w:rsidRPr="00CB249F">
        <w:rPr>
          <w:lang w:val="en-GB"/>
        </w:rPr>
        <w:tab/>
        <w:t>set temp=1</w:t>
      </w:r>
    </w:p>
    <w:p w14:paraId="62E0034E" w14:textId="77777777" w:rsidR="00CB249F" w:rsidRPr="00CB249F" w:rsidRDefault="00CB249F" w:rsidP="00CB249F">
      <w:pPr>
        <w:spacing w:before="0" w:after="0" w:line="0" w:lineRule="atLeast"/>
        <w:rPr>
          <w:lang w:val="en-GB"/>
        </w:rPr>
      </w:pPr>
      <w:r w:rsidRPr="00CB249F">
        <w:rPr>
          <w:lang w:val="en-GB"/>
        </w:rPr>
        <w:t>)</w:t>
      </w:r>
    </w:p>
    <w:p w14:paraId="46EBA61F"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%==a set temp=1</w:t>
      </w:r>
    </w:p>
    <w:p w14:paraId="5950C47C"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%==b set temp=1</w:t>
      </w:r>
    </w:p>
    <w:p w14:paraId="0A8E9EFE"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%==c set temp=1</w:t>
      </w:r>
    </w:p>
    <w:p w14:paraId="1C7636DD" w14:textId="77777777" w:rsidR="00CB249F" w:rsidRPr="00CB249F" w:rsidRDefault="00CB249F" w:rsidP="00CB249F">
      <w:pPr>
        <w:spacing w:before="0" w:after="0" w:line="0" w:lineRule="atLeast"/>
        <w:rPr>
          <w:lang w:val="en-GB"/>
        </w:rPr>
      </w:pPr>
      <w:r w:rsidRPr="00CB249F">
        <w:rPr>
          <w:lang w:val="en-GB"/>
        </w:rPr>
        <w:t>if /I %</w:t>
      </w:r>
      <w:proofErr w:type="spellStart"/>
      <w:r w:rsidRPr="00CB249F">
        <w:rPr>
          <w:lang w:val="en-GB"/>
        </w:rPr>
        <w:t>ans</w:t>
      </w:r>
      <w:proofErr w:type="spellEnd"/>
      <w:r w:rsidRPr="00CB249F">
        <w:rPr>
          <w:lang w:val="en-GB"/>
        </w:rPr>
        <w:t xml:space="preserve">%==q </w:t>
      </w:r>
      <w:proofErr w:type="spellStart"/>
      <w:r w:rsidRPr="00CB249F">
        <w:rPr>
          <w:lang w:val="en-GB"/>
        </w:rPr>
        <w:t>goto</w:t>
      </w:r>
      <w:proofErr w:type="spellEnd"/>
      <w:r w:rsidRPr="00CB249F">
        <w:rPr>
          <w:lang w:val="en-GB"/>
        </w:rPr>
        <w:t xml:space="preserve"> Quit</w:t>
      </w:r>
    </w:p>
    <w:p w14:paraId="7E2385C9" w14:textId="77777777" w:rsidR="00CB249F" w:rsidRPr="00CB249F" w:rsidRDefault="00CB249F" w:rsidP="00CB249F">
      <w:pPr>
        <w:spacing w:before="0" w:after="0" w:line="0" w:lineRule="atLeast"/>
        <w:rPr>
          <w:lang w:val="en-GB"/>
        </w:rPr>
      </w:pPr>
      <w:r w:rsidRPr="00CB249F">
        <w:rPr>
          <w:lang w:val="en-GB"/>
        </w:rPr>
        <w:t xml:space="preserve">if %temp%==1 </w:t>
      </w:r>
      <w:proofErr w:type="spellStart"/>
      <w:r w:rsidRPr="00CB249F">
        <w:rPr>
          <w:lang w:val="en-GB"/>
        </w:rPr>
        <w:t>goto</w:t>
      </w:r>
      <w:proofErr w:type="spellEnd"/>
      <w:r w:rsidRPr="00CB249F">
        <w:rPr>
          <w:lang w:val="en-GB"/>
        </w:rPr>
        <w:t xml:space="preserve"> done</w:t>
      </w:r>
    </w:p>
    <w:p w14:paraId="33D0777E" w14:textId="77777777" w:rsidR="00CB249F" w:rsidRPr="00CB249F" w:rsidRDefault="00CB249F" w:rsidP="00CB249F">
      <w:pPr>
        <w:spacing w:before="0" w:after="0" w:line="0" w:lineRule="atLeast"/>
        <w:rPr>
          <w:lang w:val="en-GB"/>
        </w:rPr>
      </w:pPr>
      <w:r w:rsidRPr="00CB249F">
        <w:rPr>
          <w:lang w:val="en-GB"/>
        </w:rPr>
        <w:t>echo.</w:t>
      </w:r>
    </w:p>
    <w:p w14:paraId="5F84DFD5" w14:textId="77777777" w:rsidR="00CB249F" w:rsidRPr="00CB249F" w:rsidRDefault="00CB249F" w:rsidP="00CB249F">
      <w:pPr>
        <w:spacing w:before="0" w:after="0" w:line="0" w:lineRule="atLeast"/>
        <w:rPr>
          <w:lang w:val="en-GB"/>
        </w:rPr>
      </w:pPr>
      <w:r w:rsidRPr="00CB249F">
        <w:rPr>
          <w:lang w:val="en-GB"/>
        </w:rPr>
        <w:t>echo Oops! Invalid input</w:t>
      </w:r>
    </w:p>
    <w:p w14:paraId="078BDE07" w14:textId="77777777" w:rsidR="00CB249F" w:rsidRPr="00CB249F" w:rsidRDefault="00CB249F" w:rsidP="00CB249F">
      <w:pPr>
        <w:spacing w:before="0" w:after="0" w:line="0" w:lineRule="atLeast"/>
        <w:rPr>
          <w:lang w:val="en-GB"/>
        </w:rPr>
      </w:pPr>
      <w:r w:rsidRPr="00CB249F">
        <w:rPr>
          <w:lang w:val="en-GB"/>
        </w:rPr>
        <w:t>pause</w:t>
      </w:r>
    </w:p>
    <w:p w14:paraId="1BD15862"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t10</w:t>
      </w:r>
    </w:p>
    <w:p w14:paraId="49387706" w14:textId="77777777" w:rsidR="00CB249F" w:rsidRPr="00CB249F" w:rsidRDefault="00CB249F" w:rsidP="00CB249F">
      <w:pPr>
        <w:spacing w:before="0" w:after="0" w:line="0" w:lineRule="atLeast"/>
        <w:rPr>
          <w:lang w:val="en-GB"/>
        </w:rPr>
      </w:pPr>
    </w:p>
    <w:p w14:paraId="163B0FB4" w14:textId="77777777" w:rsidR="00CB249F" w:rsidRPr="00CB249F" w:rsidRDefault="00CB249F" w:rsidP="00CB249F">
      <w:pPr>
        <w:spacing w:before="0" w:after="0" w:line="0" w:lineRule="atLeast"/>
        <w:rPr>
          <w:lang w:val="en-GB"/>
        </w:rPr>
      </w:pPr>
    </w:p>
    <w:p w14:paraId="72D61CCB" w14:textId="77777777" w:rsidR="00CB249F" w:rsidRPr="00CB249F" w:rsidRDefault="00CB249F" w:rsidP="00CB249F">
      <w:pPr>
        <w:spacing w:before="0" w:after="0" w:line="0" w:lineRule="atLeast"/>
        <w:rPr>
          <w:lang w:val="en-GB"/>
        </w:rPr>
      </w:pPr>
      <w:proofErr w:type="gramStart"/>
      <w:r w:rsidRPr="00CB249F">
        <w:rPr>
          <w:lang w:val="en-GB"/>
        </w:rPr>
        <w:t>:done</w:t>
      </w:r>
      <w:proofErr w:type="gramEnd"/>
    </w:p>
    <w:p w14:paraId="1B1B7EA0" w14:textId="77777777" w:rsidR="00CB249F" w:rsidRPr="00CB249F" w:rsidRDefault="00CB249F" w:rsidP="00CB249F">
      <w:pPr>
        <w:spacing w:before="0" w:after="0" w:line="0" w:lineRule="atLeast"/>
        <w:rPr>
          <w:lang w:val="en-GB"/>
        </w:rPr>
      </w:pPr>
      <w:r w:rsidRPr="00CB249F">
        <w:rPr>
          <w:lang w:val="en-GB"/>
        </w:rPr>
        <w:t>echo.</w:t>
      </w:r>
    </w:p>
    <w:p w14:paraId="08D582BD" w14:textId="77777777" w:rsidR="00CB249F" w:rsidRPr="00CB249F" w:rsidRDefault="00CB249F" w:rsidP="00CB249F">
      <w:pPr>
        <w:spacing w:before="0" w:after="0" w:line="0" w:lineRule="atLeast"/>
        <w:rPr>
          <w:lang w:val="en-GB"/>
        </w:rPr>
      </w:pPr>
      <w:r w:rsidRPr="00CB249F">
        <w:rPr>
          <w:lang w:val="en-GB"/>
        </w:rPr>
        <w:t>echo You have completed all the questions.</w:t>
      </w:r>
    </w:p>
    <w:p w14:paraId="0205527F" w14:textId="77777777" w:rsidR="00CB249F" w:rsidRPr="00CB249F" w:rsidRDefault="00CB249F" w:rsidP="00CB249F">
      <w:pPr>
        <w:spacing w:before="0" w:after="0" w:line="0" w:lineRule="atLeast"/>
        <w:rPr>
          <w:lang w:val="en-GB"/>
        </w:rPr>
      </w:pPr>
      <w:r w:rsidRPr="00CB249F">
        <w:rPr>
          <w:lang w:val="en-GB"/>
        </w:rPr>
        <w:t>pause</w:t>
      </w:r>
    </w:p>
    <w:p w14:paraId="213A90B4"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5ECE1691" w14:textId="77777777" w:rsidR="00CB249F" w:rsidRPr="00CB249F" w:rsidRDefault="00CB249F" w:rsidP="00CB249F">
      <w:pPr>
        <w:spacing w:before="0" w:after="0" w:line="0" w:lineRule="atLeast"/>
        <w:rPr>
          <w:lang w:val="en-GB"/>
        </w:rPr>
      </w:pPr>
      <w:r w:rsidRPr="00CB249F">
        <w:rPr>
          <w:lang w:val="en-GB"/>
        </w:rPr>
        <w:t>echo   TRIVIA TROOPERS</w:t>
      </w:r>
    </w:p>
    <w:p w14:paraId="2344ACF7" w14:textId="77777777" w:rsidR="00CB249F" w:rsidRPr="00CB249F" w:rsidRDefault="00CB249F" w:rsidP="00CB249F">
      <w:pPr>
        <w:spacing w:before="0" w:after="0" w:line="0" w:lineRule="atLeast"/>
        <w:rPr>
          <w:lang w:val="en-GB"/>
        </w:rPr>
      </w:pPr>
      <w:r w:rsidRPr="00CB249F">
        <w:rPr>
          <w:lang w:val="en-GB"/>
        </w:rPr>
        <w:t>echo --------------------------------------------------------------------</w:t>
      </w:r>
    </w:p>
    <w:p w14:paraId="1CAC55FA" w14:textId="77777777" w:rsidR="00CB249F" w:rsidRPr="00CB249F" w:rsidRDefault="00CB249F" w:rsidP="00CB249F">
      <w:pPr>
        <w:spacing w:before="0" w:after="0" w:line="0" w:lineRule="atLeast"/>
        <w:rPr>
          <w:lang w:val="en-GB"/>
        </w:rPr>
      </w:pPr>
      <w:r w:rsidRPr="00CB249F">
        <w:rPr>
          <w:lang w:val="en-GB"/>
        </w:rPr>
        <w:t>echo   Your total score is: %score%/10</w:t>
      </w:r>
    </w:p>
    <w:p w14:paraId="1A6B0DEC" w14:textId="77777777" w:rsidR="00CB249F" w:rsidRPr="00CB249F" w:rsidRDefault="00CB249F" w:rsidP="00CB249F">
      <w:pPr>
        <w:spacing w:before="0" w:after="0" w:line="0" w:lineRule="atLeast"/>
        <w:rPr>
          <w:lang w:val="en-GB"/>
        </w:rPr>
      </w:pPr>
      <w:r w:rsidRPr="00CB249F">
        <w:rPr>
          <w:lang w:val="en-GB"/>
        </w:rPr>
        <w:t>if %score%==10 echo   Perfect Scorer!</w:t>
      </w:r>
    </w:p>
    <w:p w14:paraId="1801CFC2" w14:textId="77777777" w:rsidR="00CB249F" w:rsidRPr="00CB249F" w:rsidRDefault="00CB249F" w:rsidP="00CB249F">
      <w:pPr>
        <w:spacing w:before="0" w:after="0" w:line="0" w:lineRule="atLeast"/>
        <w:rPr>
          <w:lang w:val="en-GB"/>
        </w:rPr>
      </w:pPr>
      <w:r w:rsidRPr="00CB249F">
        <w:rPr>
          <w:lang w:val="en-GB"/>
        </w:rPr>
        <w:t xml:space="preserve">if %score% GTR 5 echo   You did </w:t>
      </w:r>
      <w:proofErr w:type="gramStart"/>
      <w:r w:rsidRPr="00CB249F">
        <w:rPr>
          <w:lang w:val="en-GB"/>
        </w:rPr>
        <w:t>great!~</w:t>
      </w:r>
      <w:proofErr w:type="gramEnd"/>
    </w:p>
    <w:p w14:paraId="188C01B9" w14:textId="77777777" w:rsidR="00CB249F" w:rsidRPr="00CB249F" w:rsidRDefault="00CB249F" w:rsidP="00CB249F">
      <w:pPr>
        <w:spacing w:before="0" w:after="0" w:line="0" w:lineRule="atLeast"/>
        <w:rPr>
          <w:lang w:val="en-GB"/>
        </w:rPr>
      </w:pPr>
      <w:r w:rsidRPr="00CB249F">
        <w:rPr>
          <w:lang w:val="en-GB"/>
        </w:rPr>
        <w:t xml:space="preserve">if %score% LSS 6 echo   Aww, shucks! Better luck next </w:t>
      </w:r>
      <w:proofErr w:type="gramStart"/>
      <w:r w:rsidRPr="00CB249F">
        <w:rPr>
          <w:lang w:val="en-GB"/>
        </w:rPr>
        <w:t>time!~</w:t>
      </w:r>
      <w:proofErr w:type="gramEnd"/>
    </w:p>
    <w:p w14:paraId="4E2ACB2E" w14:textId="77777777" w:rsidR="00CB249F" w:rsidRPr="00CB249F" w:rsidRDefault="00CB249F" w:rsidP="00CB249F">
      <w:pPr>
        <w:spacing w:before="0" w:after="0" w:line="0" w:lineRule="atLeast"/>
        <w:rPr>
          <w:lang w:val="en-GB"/>
        </w:rPr>
      </w:pPr>
      <w:r w:rsidRPr="00CB249F">
        <w:rPr>
          <w:lang w:val="en-GB"/>
        </w:rPr>
        <w:t>pause</w:t>
      </w:r>
    </w:p>
    <w:p w14:paraId="5AC18DA9" w14:textId="77777777" w:rsidR="00CB249F" w:rsidRPr="00CB249F" w:rsidRDefault="00CB249F" w:rsidP="00CB249F">
      <w:pPr>
        <w:spacing w:before="0" w:after="0" w:line="0" w:lineRule="atLeast"/>
        <w:rPr>
          <w:lang w:val="en-GB"/>
        </w:rPr>
      </w:pPr>
      <w:r w:rsidRPr="00CB249F">
        <w:rPr>
          <w:lang w:val="en-GB"/>
        </w:rPr>
        <w:t>echo.</w:t>
      </w:r>
    </w:p>
    <w:p w14:paraId="4E646017"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Game</w:t>
      </w:r>
    </w:p>
    <w:p w14:paraId="7BC72812" w14:textId="77777777" w:rsidR="00CB249F" w:rsidRPr="00CB249F" w:rsidRDefault="00CB249F" w:rsidP="00CB249F">
      <w:pPr>
        <w:spacing w:before="0" w:after="0" w:line="0" w:lineRule="atLeast"/>
        <w:rPr>
          <w:lang w:val="en-GB"/>
        </w:rPr>
      </w:pPr>
    </w:p>
    <w:p w14:paraId="225932F3" w14:textId="77777777" w:rsidR="00CB249F" w:rsidRPr="00CB249F" w:rsidRDefault="00CB249F" w:rsidP="00CB249F">
      <w:pPr>
        <w:spacing w:before="0" w:after="0" w:line="0" w:lineRule="atLeast"/>
        <w:rPr>
          <w:lang w:val="en-GB"/>
        </w:rPr>
      </w:pPr>
      <w:proofErr w:type="gramStart"/>
      <w:r w:rsidRPr="00CB249F">
        <w:rPr>
          <w:lang w:val="en-GB"/>
        </w:rPr>
        <w:t>:Game</w:t>
      </w:r>
      <w:proofErr w:type="gramEnd"/>
    </w:p>
    <w:p w14:paraId="53046A38" w14:textId="77777777" w:rsidR="00CB249F" w:rsidRPr="00CB249F" w:rsidRDefault="00CB249F" w:rsidP="00CB249F">
      <w:pPr>
        <w:spacing w:before="0" w:after="0" w:line="0" w:lineRule="atLeast"/>
        <w:rPr>
          <w:lang w:val="en-GB"/>
        </w:rPr>
      </w:pPr>
      <w:r w:rsidRPr="00CB249F">
        <w:rPr>
          <w:lang w:val="en-GB"/>
        </w:rPr>
        <w:t xml:space="preserve">start </w:t>
      </w:r>
      <w:proofErr w:type="spellStart"/>
      <w:r w:rsidRPr="00CB249F">
        <w:rPr>
          <w:lang w:val="en-GB"/>
        </w:rPr>
        <w:t>batchman</w:t>
      </w:r>
      <w:proofErr w:type="spellEnd"/>
    </w:p>
    <w:p w14:paraId="6B6BCD4B"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End</w:t>
      </w:r>
    </w:p>
    <w:p w14:paraId="21AFA61E" w14:textId="77777777" w:rsidR="00CB249F" w:rsidRPr="00CB249F" w:rsidRDefault="00CB249F" w:rsidP="00CB249F">
      <w:pPr>
        <w:spacing w:before="0" w:after="0" w:line="0" w:lineRule="atLeast"/>
        <w:rPr>
          <w:lang w:val="en-GB"/>
        </w:rPr>
      </w:pPr>
    </w:p>
    <w:p w14:paraId="6A8487B7" w14:textId="77777777" w:rsidR="00CB249F" w:rsidRPr="00CB249F" w:rsidRDefault="00CB249F" w:rsidP="00CB249F">
      <w:pPr>
        <w:spacing w:before="0" w:after="0" w:line="0" w:lineRule="atLeast"/>
        <w:rPr>
          <w:lang w:val="en-GB"/>
        </w:rPr>
      </w:pPr>
      <w:proofErr w:type="gramStart"/>
      <w:r w:rsidRPr="00CB249F">
        <w:rPr>
          <w:lang w:val="en-GB"/>
        </w:rPr>
        <w:t>:Quit</w:t>
      </w:r>
      <w:proofErr w:type="gramEnd"/>
    </w:p>
    <w:p w14:paraId="795767DF" w14:textId="77777777" w:rsidR="00CB249F" w:rsidRPr="00CB249F" w:rsidRDefault="00CB249F" w:rsidP="00CB249F">
      <w:pPr>
        <w:spacing w:before="0" w:after="0" w:line="0" w:lineRule="atLeast"/>
        <w:rPr>
          <w:lang w:val="en-GB"/>
        </w:rPr>
      </w:pPr>
      <w:proofErr w:type="gramStart"/>
      <w:r w:rsidRPr="00CB249F">
        <w:rPr>
          <w:lang w:val="en-GB"/>
        </w:rPr>
        <w:t>:Quit</w:t>
      </w:r>
      <w:proofErr w:type="gramEnd"/>
    </w:p>
    <w:p w14:paraId="2938C189" w14:textId="77777777" w:rsidR="00CB249F" w:rsidRPr="00CB249F" w:rsidRDefault="00CB249F" w:rsidP="00CB249F">
      <w:pPr>
        <w:spacing w:before="0" w:after="0" w:line="0" w:lineRule="atLeast"/>
        <w:rPr>
          <w:lang w:val="en-GB"/>
        </w:rPr>
      </w:pPr>
      <w:proofErr w:type="spellStart"/>
      <w:r w:rsidRPr="00CB249F">
        <w:rPr>
          <w:lang w:val="en-GB"/>
        </w:rPr>
        <w:t>cls</w:t>
      </w:r>
      <w:proofErr w:type="spellEnd"/>
    </w:p>
    <w:p w14:paraId="0165716D" w14:textId="77777777" w:rsidR="00CB249F" w:rsidRPr="00CB249F" w:rsidRDefault="00CB249F" w:rsidP="00CB249F">
      <w:pPr>
        <w:spacing w:before="0" w:after="0" w:line="0" w:lineRule="atLeast"/>
        <w:rPr>
          <w:lang w:val="en-GB"/>
        </w:rPr>
      </w:pPr>
      <w:r w:rsidRPr="00CB249F">
        <w:rPr>
          <w:lang w:val="en-GB"/>
        </w:rPr>
        <w:t>echo.</w:t>
      </w:r>
    </w:p>
    <w:p w14:paraId="2BBD0F1B" w14:textId="77777777" w:rsidR="00CB249F" w:rsidRPr="00CB249F" w:rsidRDefault="00CB249F" w:rsidP="00CB249F">
      <w:pPr>
        <w:spacing w:before="0" w:after="0" w:line="0" w:lineRule="atLeast"/>
        <w:rPr>
          <w:lang w:val="en-GB"/>
        </w:rPr>
      </w:pPr>
      <w:r w:rsidRPr="00CB249F">
        <w:rPr>
          <w:lang w:val="en-GB"/>
        </w:rPr>
        <w:t>echo   Goodbye, world! ~</w:t>
      </w:r>
    </w:p>
    <w:p w14:paraId="0EF9549B" w14:textId="77777777" w:rsidR="00CB249F" w:rsidRPr="00CB249F" w:rsidRDefault="00CB249F" w:rsidP="00CB249F">
      <w:pPr>
        <w:spacing w:before="0" w:after="0" w:line="0" w:lineRule="atLeast"/>
        <w:rPr>
          <w:lang w:val="en-GB"/>
        </w:rPr>
      </w:pPr>
      <w:r w:rsidRPr="00CB249F">
        <w:rPr>
          <w:lang w:val="en-GB"/>
        </w:rPr>
        <w:t>echo.</w:t>
      </w:r>
    </w:p>
    <w:p w14:paraId="0E2F7C77" w14:textId="77777777" w:rsidR="00CB249F" w:rsidRPr="00CB249F" w:rsidRDefault="00CB249F" w:rsidP="00CB249F">
      <w:pPr>
        <w:spacing w:before="0" w:after="0" w:line="0" w:lineRule="atLeast"/>
        <w:rPr>
          <w:lang w:val="en-GB"/>
        </w:rPr>
      </w:pPr>
      <w:r w:rsidRPr="00CB249F">
        <w:rPr>
          <w:lang w:val="en-GB"/>
        </w:rPr>
        <w:t xml:space="preserve">echo </w:t>
      </w:r>
      <w:proofErr w:type="gramStart"/>
      <w:r w:rsidRPr="00CB249F">
        <w:rPr>
          <w:lang w:val="en-GB"/>
        </w:rPr>
        <w:t xml:space="preserve">  .</w:t>
      </w:r>
      <w:proofErr w:type="spellStart"/>
      <w:r w:rsidRPr="00CB249F">
        <w:rPr>
          <w:lang w:val="en-GB"/>
        </w:rPr>
        <w:t>oooooo</w:t>
      </w:r>
      <w:proofErr w:type="spellEnd"/>
      <w:proofErr w:type="gramEnd"/>
      <w:r w:rsidRPr="00CB249F">
        <w:rPr>
          <w:lang w:val="en-GB"/>
        </w:rPr>
        <w:t xml:space="preserve">.                              </w:t>
      </w:r>
      <w:proofErr w:type="gramStart"/>
      <w:r w:rsidRPr="00CB249F">
        <w:rPr>
          <w:lang w:val="en-GB"/>
        </w:rPr>
        <w:t>.o</w:t>
      </w:r>
      <w:proofErr w:type="gramEnd"/>
      <w:r w:rsidRPr="00CB249F">
        <w:rPr>
          <w:lang w:val="en-GB"/>
        </w:rPr>
        <w:t>8   .o8                                .o.</w:t>
      </w:r>
    </w:p>
    <w:p w14:paraId="4EC69B43" w14:textId="77777777" w:rsidR="00CB249F" w:rsidRPr="00CB249F" w:rsidRDefault="00CB249F" w:rsidP="00CB249F">
      <w:pPr>
        <w:spacing w:before="0" w:after="0" w:line="0" w:lineRule="atLeast"/>
        <w:rPr>
          <w:lang w:val="en-GB"/>
        </w:rPr>
      </w:pPr>
      <w:r w:rsidRPr="00CB249F">
        <w:rPr>
          <w:lang w:val="en-GB"/>
        </w:rPr>
        <w:t>echo   d8P</w:t>
      </w:r>
      <w:proofErr w:type="gramStart"/>
      <w:r w:rsidRPr="00CB249F">
        <w:rPr>
          <w:lang w:val="en-GB"/>
        </w:rPr>
        <w:t>'  `</w:t>
      </w:r>
      <w:proofErr w:type="gramEnd"/>
      <w:r w:rsidRPr="00CB249F">
        <w:rPr>
          <w:lang w:val="en-GB"/>
        </w:rPr>
        <w:t>Y8b                            "888  "888                                888</w:t>
      </w:r>
    </w:p>
    <w:p w14:paraId="343F3A1C" w14:textId="77777777" w:rsidR="00CB249F" w:rsidRPr="00CB249F" w:rsidRDefault="00CB249F" w:rsidP="00CB249F">
      <w:pPr>
        <w:spacing w:before="0" w:after="0" w:line="0" w:lineRule="atLeast"/>
        <w:rPr>
          <w:lang w:val="en-GB"/>
        </w:rPr>
      </w:pPr>
      <w:proofErr w:type="gramStart"/>
      <w:r w:rsidRPr="00CB249F">
        <w:rPr>
          <w:lang w:val="en-GB"/>
        </w:rPr>
        <w:t>echo  888</w:t>
      </w:r>
      <w:proofErr w:type="gramEnd"/>
      <w:r w:rsidRPr="00CB249F">
        <w:rPr>
          <w:lang w:val="en-GB"/>
        </w:rPr>
        <w:t xml:space="preserve">            .</w:t>
      </w:r>
      <w:proofErr w:type="spellStart"/>
      <w:r w:rsidRPr="00CB249F">
        <w:rPr>
          <w:lang w:val="en-GB"/>
        </w:rPr>
        <w:t>ooooo</w:t>
      </w:r>
      <w:proofErr w:type="spellEnd"/>
      <w:r w:rsidRPr="00CB249F">
        <w:rPr>
          <w:lang w:val="en-GB"/>
        </w:rPr>
        <w:t xml:space="preserve">.   </w:t>
      </w:r>
      <w:proofErr w:type="gramStart"/>
      <w:r w:rsidRPr="00CB249F">
        <w:rPr>
          <w:lang w:val="en-GB"/>
        </w:rPr>
        <w:t>.</w:t>
      </w:r>
      <w:proofErr w:type="spellStart"/>
      <w:r w:rsidRPr="00CB249F">
        <w:rPr>
          <w:lang w:val="en-GB"/>
        </w:rPr>
        <w:t>ooooo</w:t>
      </w:r>
      <w:proofErr w:type="spellEnd"/>
      <w:proofErr w:type="gramEnd"/>
      <w:r w:rsidRPr="00CB249F">
        <w:rPr>
          <w:lang w:val="en-GB"/>
        </w:rPr>
        <w:t xml:space="preserve">.   </w:t>
      </w:r>
      <w:proofErr w:type="gramStart"/>
      <w:r w:rsidRPr="00CB249F">
        <w:rPr>
          <w:lang w:val="en-GB"/>
        </w:rPr>
        <w:t>.oooo</w:t>
      </w:r>
      <w:proofErr w:type="gramEnd"/>
      <w:r w:rsidRPr="00CB249F">
        <w:rPr>
          <w:lang w:val="en-GB"/>
        </w:rPr>
        <w:t xml:space="preserve">888   888oooo.  </w:t>
      </w:r>
      <w:proofErr w:type="spellStart"/>
      <w:r w:rsidRPr="00CB249F">
        <w:rPr>
          <w:lang w:val="en-GB"/>
        </w:rPr>
        <w:t>oooo</w:t>
      </w:r>
      <w:proofErr w:type="spellEnd"/>
      <w:r w:rsidRPr="00CB249F">
        <w:rPr>
          <w:lang w:val="en-GB"/>
        </w:rPr>
        <w:t xml:space="preserve">    </w:t>
      </w:r>
      <w:proofErr w:type="spellStart"/>
      <w:proofErr w:type="gramStart"/>
      <w:r w:rsidRPr="00CB249F">
        <w:rPr>
          <w:lang w:val="en-GB"/>
        </w:rPr>
        <w:t>ooo</w:t>
      </w:r>
      <w:proofErr w:type="spellEnd"/>
      <w:r w:rsidRPr="00CB249F">
        <w:rPr>
          <w:lang w:val="en-GB"/>
        </w:rPr>
        <w:t xml:space="preserve">  .</w:t>
      </w:r>
      <w:proofErr w:type="spellStart"/>
      <w:proofErr w:type="gramEnd"/>
      <w:r w:rsidRPr="00CB249F">
        <w:rPr>
          <w:lang w:val="en-GB"/>
        </w:rPr>
        <w:t>ooooo</w:t>
      </w:r>
      <w:proofErr w:type="spellEnd"/>
      <w:r w:rsidRPr="00CB249F">
        <w:rPr>
          <w:lang w:val="en-GB"/>
        </w:rPr>
        <w:t>.     888</w:t>
      </w:r>
    </w:p>
    <w:p w14:paraId="78A52161" w14:textId="77777777" w:rsidR="00CB249F" w:rsidRPr="00CB249F" w:rsidRDefault="00CB249F" w:rsidP="00CB249F">
      <w:pPr>
        <w:spacing w:before="0" w:after="0" w:line="0" w:lineRule="atLeast"/>
        <w:rPr>
          <w:lang w:val="en-GB"/>
        </w:rPr>
      </w:pPr>
      <w:proofErr w:type="gramStart"/>
      <w:r w:rsidRPr="00CB249F">
        <w:rPr>
          <w:lang w:val="en-GB"/>
        </w:rPr>
        <w:t>echo  888</w:t>
      </w:r>
      <w:proofErr w:type="gramEnd"/>
      <w:r w:rsidRPr="00CB249F">
        <w:rPr>
          <w:lang w:val="en-GB"/>
        </w:rPr>
        <w:t xml:space="preserve">           d88' `88b d88' `88b d88' `888   d88' `88b  `88.  .8</w:t>
      </w:r>
      <w:proofErr w:type="gramStart"/>
      <w:r w:rsidRPr="00CB249F">
        <w:rPr>
          <w:lang w:val="en-GB"/>
        </w:rPr>
        <w:t>'  d</w:t>
      </w:r>
      <w:proofErr w:type="gramEnd"/>
      <w:r w:rsidRPr="00CB249F">
        <w:rPr>
          <w:lang w:val="en-GB"/>
        </w:rPr>
        <w:t>88' `88b    Y8P</w:t>
      </w:r>
    </w:p>
    <w:p w14:paraId="71FE84F0" w14:textId="77777777" w:rsidR="00CB249F" w:rsidRPr="00CB249F" w:rsidRDefault="00CB249F" w:rsidP="00CB249F">
      <w:pPr>
        <w:spacing w:before="0" w:after="0" w:line="0" w:lineRule="atLeast"/>
        <w:rPr>
          <w:lang w:val="en-GB"/>
        </w:rPr>
      </w:pPr>
      <w:proofErr w:type="gramStart"/>
      <w:r w:rsidRPr="00CB249F">
        <w:rPr>
          <w:lang w:val="en-GB"/>
        </w:rPr>
        <w:t>echo  888</w:t>
      </w:r>
      <w:proofErr w:type="gramEnd"/>
      <w:r w:rsidRPr="00CB249F">
        <w:rPr>
          <w:lang w:val="en-GB"/>
        </w:rPr>
        <w:t xml:space="preserve">     </w:t>
      </w:r>
      <w:proofErr w:type="spellStart"/>
      <w:r w:rsidRPr="00CB249F">
        <w:rPr>
          <w:lang w:val="en-GB"/>
        </w:rPr>
        <w:t>ooooo</w:t>
      </w:r>
      <w:proofErr w:type="spellEnd"/>
      <w:r w:rsidRPr="00CB249F">
        <w:rPr>
          <w:lang w:val="en-GB"/>
        </w:rPr>
        <w:t xml:space="preserve"> 888   888 888   888 888   888   888   888   `88..8'   888ooo888    `8'</w:t>
      </w:r>
    </w:p>
    <w:p w14:paraId="4C3EF162" w14:textId="77777777" w:rsidR="00CB249F" w:rsidRPr="00CB249F" w:rsidRDefault="00CB249F" w:rsidP="00CB249F">
      <w:pPr>
        <w:spacing w:before="0" w:after="0" w:line="0" w:lineRule="atLeast"/>
        <w:rPr>
          <w:lang w:val="en-GB"/>
        </w:rPr>
      </w:pPr>
      <w:proofErr w:type="gramStart"/>
      <w:r w:rsidRPr="00CB249F">
        <w:rPr>
          <w:lang w:val="en-GB"/>
        </w:rPr>
        <w:t>echo  `</w:t>
      </w:r>
      <w:proofErr w:type="gramEnd"/>
      <w:r w:rsidRPr="00CB249F">
        <w:rPr>
          <w:lang w:val="en-GB"/>
        </w:rPr>
        <w:t>88.    .88</w:t>
      </w:r>
      <w:proofErr w:type="gramStart"/>
      <w:r w:rsidRPr="00CB249F">
        <w:rPr>
          <w:lang w:val="en-GB"/>
        </w:rPr>
        <w:t>'  888</w:t>
      </w:r>
      <w:proofErr w:type="gramEnd"/>
      <w:r w:rsidRPr="00CB249F">
        <w:rPr>
          <w:lang w:val="en-GB"/>
        </w:rPr>
        <w:t xml:space="preserve">   888 888   888 888   888   888   888    `888'    888    .o    .o.</w:t>
      </w:r>
    </w:p>
    <w:p w14:paraId="25BF22BB" w14:textId="77777777" w:rsidR="00CB249F" w:rsidRPr="00CB249F" w:rsidRDefault="00CB249F" w:rsidP="00CB249F">
      <w:pPr>
        <w:spacing w:before="0" w:after="0" w:line="0" w:lineRule="atLeast"/>
        <w:rPr>
          <w:lang w:val="en-GB"/>
        </w:rPr>
      </w:pPr>
      <w:r w:rsidRPr="00CB249F">
        <w:rPr>
          <w:lang w:val="en-GB"/>
        </w:rPr>
        <w:t>echo   `Y8bood8P'   `Y8bod8P' `Y8bod8P' `Y8bod88P</w:t>
      </w:r>
      <w:proofErr w:type="gramStart"/>
      <w:r w:rsidRPr="00CB249F">
        <w:rPr>
          <w:lang w:val="en-GB"/>
        </w:rPr>
        <w:t>"  `</w:t>
      </w:r>
      <w:proofErr w:type="gramEnd"/>
      <w:r w:rsidRPr="00CB249F">
        <w:rPr>
          <w:lang w:val="en-GB"/>
        </w:rPr>
        <w:t>Y8bod8P'     .8'     `Y8bod8P'    Y8P</w:t>
      </w:r>
    </w:p>
    <w:p w14:paraId="30A42984" w14:textId="77777777" w:rsidR="00CB249F" w:rsidRPr="00CB249F" w:rsidRDefault="00CB249F" w:rsidP="00CB249F">
      <w:pPr>
        <w:spacing w:before="0" w:after="0" w:line="0" w:lineRule="atLeast"/>
        <w:rPr>
          <w:lang w:val="en-GB"/>
        </w:rPr>
      </w:pPr>
      <w:r w:rsidRPr="00CB249F">
        <w:rPr>
          <w:lang w:val="en-GB"/>
        </w:rPr>
        <w:t xml:space="preserve">echo                                                        </w:t>
      </w:r>
      <w:proofErr w:type="gramStart"/>
      <w:r w:rsidRPr="00CB249F">
        <w:rPr>
          <w:lang w:val="en-GB"/>
        </w:rPr>
        <w:t xml:space="preserve">  .</w:t>
      </w:r>
      <w:proofErr w:type="spellStart"/>
      <w:proofErr w:type="gramEnd"/>
      <w:r w:rsidRPr="00CB249F">
        <w:rPr>
          <w:lang w:val="en-GB"/>
        </w:rPr>
        <w:t>o..P</w:t>
      </w:r>
      <w:proofErr w:type="spellEnd"/>
      <w:r w:rsidRPr="00CB249F">
        <w:rPr>
          <w:lang w:val="en-GB"/>
        </w:rPr>
        <w:t xml:space="preserve">'                      </w:t>
      </w:r>
    </w:p>
    <w:p w14:paraId="24D96EAB" w14:textId="77777777" w:rsidR="00CB249F" w:rsidRPr="00CB249F" w:rsidRDefault="00CB249F" w:rsidP="00CB249F">
      <w:pPr>
        <w:spacing w:before="0" w:after="0" w:line="0" w:lineRule="atLeast"/>
        <w:rPr>
          <w:lang w:val="en-GB"/>
        </w:rPr>
      </w:pPr>
      <w:r w:rsidRPr="00CB249F">
        <w:rPr>
          <w:lang w:val="en-GB"/>
        </w:rPr>
        <w:t xml:space="preserve">echo                                                          `Y8P'               </w:t>
      </w:r>
    </w:p>
    <w:p w14:paraId="44775510" w14:textId="77777777" w:rsidR="00CB249F" w:rsidRPr="00CB249F" w:rsidRDefault="00CB249F" w:rsidP="00CB249F">
      <w:pPr>
        <w:spacing w:before="0" w:after="0" w:line="0" w:lineRule="atLeast"/>
        <w:rPr>
          <w:lang w:val="en-GB"/>
        </w:rPr>
      </w:pPr>
      <w:r w:rsidRPr="00CB249F">
        <w:rPr>
          <w:lang w:val="en-GB"/>
        </w:rPr>
        <w:t>echo.</w:t>
      </w:r>
    </w:p>
    <w:p w14:paraId="31071078" w14:textId="77777777" w:rsidR="00CB249F" w:rsidRPr="00CB249F" w:rsidRDefault="00CB249F" w:rsidP="00CB249F">
      <w:pPr>
        <w:spacing w:before="0" w:after="0" w:line="0" w:lineRule="atLeast"/>
        <w:rPr>
          <w:lang w:val="en-GB"/>
        </w:rPr>
      </w:pPr>
      <w:r w:rsidRPr="00CB249F">
        <w:rPr>
          <w:lang w:val="en-GB"/>
        </w:rPr>
        <w:t>pause</w:t>
      </w:r>
    </w:p>
    <w:p w14:paraId="770F9445" w14:textId="77777777" w:rsidR="00CB249F" w:rsidRPr="00CB249F" w:rsidRDefault="00CB249F" w:rsidP="00CB249F">
      <w:pPr>
        <w:spacing w:before="0" w:after="0" w:line="0" w:lineRule="atLeast"/>
        <w:rPr>
          <w:lang w:val="en-GB"/>
        </w:rPr>
      </w:pPr>
      <w:proofErr w:type="spellStart"/>
      <w:r w:rsidRPr="00CB249F">
        <w:rPr>
          <w:lang w:val="en-GB"/>
        </w:rPr>
        <w:t>goto</w:t>
      </w:r>
      <w:proofErr w:type="spellEnd"/>
      <w:r w:rsidRPr="00CB249F">
        <w:rPr>
          <w:lang w:val="en-GB"/>
        </w:rPr>
        <w:t xml:space="preserve"> End</w:t>
      </w:r>
    </w:p>
    <w:p w14:paraId="2BB8229D" w14:textId="77777777" w:rsidR="00CB249F" w:rsidRPr="00CB249F" w:rsidRDefault="00CB249F" w:rsidP="00CB249F">
      <w:pPr>
        <w:spacing w:before="0" w:after="0" w:line="0" w:lineRule="atLeast"/>
        <w:rPr>
          <w:lang w:val="en-GB"/>
        </w:rPr>
      </w:pPr>
    </w:p>
    <w:p w14:paraId="5214AB23" w14:textId="77777777" w:rsidR="00CB249F" w:rsidRPr="00CB249F" w:rsidRDefault="00CB249F" w:rsidP="00CB249F">
      <w:pPr>
        <w:spacing w:before="0" w:after="0" w:line="0" w:lineRule="atLeast"/>
        <w:rPr>
          <w:lang w:val="en-GB"/>
        </w:rPr>
      </w:pPr>
      <w:proofErr w:type="gramStart"/>
      <w:r w:rsidRPr="00CB249F">
        <w:rPr>
          <w:lang w:val="en-GB"/>
        </w:rPr>
        <w:t>:End</w:t>
      </w:r>
      <w:proofErr w:type="gramEnd"/>
    </w:p>
    <w:p w14:paraId="7DF65034" w14:textId="77777777" w:rsidR="00CB249F" w:rsidRPr="00CB249F" w:rsidRDefault="00CB249F" w:rsidP="00CB249F">
      <w:pPr>
        <w:spacing w:before="0" w:after="0" w:line="0" w:lineRule="atLeast"/>
        <w:rPr>
          <w:lang w:val="en-GB"/>
        </w:rPr>
      </w:pPr>
      <w:r w:rsidRPr="00CB249F">
        <w:rPr>
          <w:lang w:val="en-GB"/>
        </w:rPr>
        <w:t xml:space="preserve">start </w:t>
      </w:r>
      <w:proofErr w:type="spellStart"/>
      <w:r w:rsidRPr="00CB249F">
        <w:rPr>
          <w:lang w:val="en-GB"/>
        </w:rPr>
        <w:t>batchman</w:t>
      </w:r>
      <w:proofErr w:type="spellEnd"/>
    </w:p>
    <w:p w14:paraId="62CBF354" w14:textId="6D6FC9B5" w:rsidR="00CB249F" w:rsidRPr="00CB249F" w:rsidRDefault="00CB249F" w:rsidP="00CB249F">
      <w:pPr>
        <w:spacing w:before="0" w:after="0" w:line="0" w:lineRule="atLeast"/>
        <w:rPr>
          <w:lang w:val="en-GB"/>
        </w:rPr>
      </w:pPr>
      <w:r w:rsidRPr="00CB249F">
        <w:rPr>
          <w:lang w:val="en-GB"/>
        </w:rPr>
        <w:t>exit</w:t>
      </w:r>
      <w:bookmarkStart w:id="5" w:name="_GoBack"/>
      <w:bookmarkEnd w:id="5"/>
    </w:p>
    <w:sectPr w:rsidR="00CB249F" w:rsidRPr="00CB249F">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D1855" w14:textId="77777777" w:rsidR="00BF22AF" w:rsidRDefault="00BF22AF" w:rsidP="00C6554A">
      <w:pPr>
        <w:spacing w:before="0" w:after="0" w:line="240" w:lineRule="auto"/>
      </w:pPr>
      <w:r>
        <w:separator/>
      </w:r>
    </w:p>
  </w:endnote>
  <w:endnote w:type="continuationSeparator" w:id="0">
    <w:p w14:paraId="30F7D579" w14:textId="77777777" w:rsidR="00BF22AF" w:rsidRDefault="00BF22A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DBD1A"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24D87" w14:textId="77777777" w:rsidR="00BF22AF" w:rsidRDefault="00BF22AF" w:rsidP="00C6554A">
      <w:pPr>
        <w:spacing w:before="0" w:after="0" w:line="240" w:lineRule="auto"/>
      </w:pPr>
      <w:r>
        <w:separator/>
      </w:r>
    </w:p>
  </w:footnote>
  <w:footnote w:type="continuationSeparator" w:id="0">
    <w:p w14:paraId="086CF9E8" w14:textId="77777777" w:rsidR="00BF22AF" w:rsidRDefault="00BF22A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22A3066"/>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04A1142"/>
    <w:multiLevelType w:val="hybridMultilevel"/>
    <w:tmpl w:val="CD5A85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12358"/>
    <w:multiLevelType w:val="hybridMultilevel"/>
    <w:tmpl w:val="788E4E14"/>
    <w:lvl w:ilvl="0" w:tplc="A06A9A8C">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AF"/>
    <w:rsid w:val="0005650E"/>
    <w:rsid w:val="00175F48"/>
    <w:rsid w:val="002554CD"/>
    <w:rsid w:val="00293B83"/>
    <w:rsid w:val="002A68B5"/>
    <w:rsid w:val="002B4294"/>
    <w:rsid w:val="00333D0D"/>
    <w:rsid w:val="00386A6A"/>
    <w:rsid w:val="0044292E"/>
    <w:rsid w:val="004A1364"/>
    <w:rsid w:val="004C049F"/>
    <w:rsid w:val="005000E2"/>
    <w:rsid w:val="005463E0"/>
    <w:rsid w:val="006A3CE7"/>
    <w:rsid w:val="00892D1F"/>
    <w:rsid w:val="008A3275"/>
    <w:rsid w:val="00A2449B"/>
    <w:rsid w:val="00A348E8"/>
    <w:rsid w:val="00A57D8A"/>
    <w:rsid w:val="00A73E30"/>
    <w:rsid w:val="00BE58F4"/>
    <w:rsid w:val="00BF22AF"/>
    <w:rsid w:val="00C6554A"/>
    <w:rsid w:val="00CB249F"/>
    <w:rsid w:val="00E65B23"/>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BC280"/>
  <w15:chartTrackingRefBased/>
  <w15:docId w15:val="{5821A4F9-FA04-4E70-A2E8-018BF729A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5650E"/>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65B23"/>
    <w:pPr>
      <w:ind w:left="720"/>
      <w:contextualSpacing/>
    </w:pPr>
  </w:style>
  <w:style w:type="character" w:customStyle="1" w:styleId="Heading4Char">
    <w:name w:val="Heading 4 Char"/>
    <w:basedOn w:val="DefaultParagraphFont"/>
    <w:link w:val="Heading4"/>
    <w:uiPriority w:val="9"/>
    <w:rsid w:val="0005650E"/>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BE5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mi-lk/BatchMa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fi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190</TotalTime>
  <Pages>31</Pages>
  <Words>3584</Words>
  <Characters>20433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Mazloum</dc:creator>
  <cp:keywords/>
  <dc:description/>
  <cp:lastModifiedBy>Sofia Mazloum</cp:lastModifiedBy>
  <cp:revision>1</cp:revision>
  <dcterms:created xsi:type="dcterms:W3CDTF">2019-05-19T14:07:00Z</dcterms:created>
  <dcterms:modified xsi:type="dcterms:W3CDTF">2019-05-19T17:17:00Z</dcterms:modified>
</cp:coreProperties>
</file>